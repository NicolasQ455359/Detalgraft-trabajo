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48F6" w14:textId="55218DD0" w:rsidR="00880053" w:rsidRPr="00017741" w:rsidRDefault="00880053" w:rsidP="00880053">
      <w:pPr>
        <w:jc w:val="right"/>
        <w:rPr>
          <w:rFonts w:ascii="Gisha" w:hAnsi="Gisha" w:cs="Gisha"/>
          <w:sz w:val="20"/>
        </w:rPr>
      </w:pPr>
      <w:r w:rsidRPr="00017741">
        <w:rPr>
          <w:rFonts w:ascii="Gisha" w:hAnsi="Gisha" w:cs="Gisha"/>
          <w:noProof/>
          <w:sz w:val="20"/>
          <w:lang w:val="es-419" w:eastAsia="es-419"/>
        </w:rPr>
        <w:drawing>
          <wp:anchor distT="0" distB="0" distL="114300" distR="114300" simplePos="0" relativeHeight="251659264" behindDoc="0" locked="0" layoutInCell="1" allowOverlap="1" wp14:anchorId="01395FE6" wp14:editId="5639B20C">
            <wp:simplePos x="0" y="0"/>
            <wp:positionH relativeFrom="column">
              <wp:posOffset>-35560</wp:posOffset>
            </wp:positionH>
            <wp:positionV relativeFrom="paragraph">
              <wp:posOffset>-325120</wp:posOffset>
            </wp:positionV>
            <wp:extent cx="1800000" cy="629366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6293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277C">
        <w:rPr>
          <w:rFonts w:ascii="Gisha" w:hAnsi="Gisha" w:cs="Gisha"/>
          <w:sz w:val="20"/>
        </w:rPr>
        <w:t>Escuela de Ingeniería</w:t>
      </w:r>
      <w:r w:rsidR="00A14002">
        <w:rPr>
          <w:rFonts w:ascii="Gisha" w:hAnsi="Gisha" w:cs="Gisha"/>
          <w:sz w:val="20"/>
        </w:rPr>
        <w:t>s</w:t>
      </w:r>
    </w:p>
    <w:p w14:paraId="7CF9AB0D" w14:textId="77777777" w:rsidR="00880053" w:rsidRPr="00017741" w:rsidRDefault="00880053" w:rsidP="00880053">
      <w:pPr>
        <w:jc w:val="right"/>
        <w:rPr>
          <w:rFonts w:ascii="Gisha" w:hAnsi="Gisha" w:cs="Gisha"/>
          <w:sz w:val="20"/>
        </w:rPr>
      </w:pPr>
      <w:r w:rsidRPr="00017741">
        <w:rPr>
          <w:rFonts w:ascii="Gisha" w:hAnsi="Gisha" w:cs="Gisha"/>
          <w:sz w:val="20"/>
        </w:rPr>
        <w:t>Medellín, Colombia</w:t>
      </w:r>
    </w:p>
    <w:p w14:paraId="11241FF1" w14:textId="77777777" w:rsidR="00880053" w:rsidRPr="00017741" w:rsidRDefault="00880053" w:rsidP="00880053">
      <w:pPr>
        <w:jc w:val="right"/>
        <w:rPr>
          <w:rFonts w:ascii="Gisha" w:hAnsi="Gisha" w:cs="Gisha"/>
          <w:sz w:val="20"/>
        </w:rPr>
      </w:pPr>
    </w:p>
    <w:p w14:paraId="27BF08DC" w14:textId="5DBB8C46" w:rsidR="00F52296" w:rsidRPr="00EE1CA2" w:rsidRDefault="000C32A8" w:rsidP="00E82A3E">
      <w:pPr>
        <w:jc w:val="center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>Bitácora de seguimiento del curso Práctica profesional en modalidad</w:t>
      </w:r>
    </w:p>
    <w:p w14:paraId="0EEDE05A" w14:textId="1F4D4EA5" w:rsidR="00F52296" w:rsidRDefault="00F52296" w:rsidP="0037769C">
      <w:pPr>
        <w:jc w:val="center"/>
        <w:rPr>
          <w:rFonts w:ascii="Times New Roman" w:hAnsi="Times New Roman"/>
          <w:b/>
          <w:bCs/>
          <w:sz w:val="32"/>
        </w:rPr>
      </w:pPr>
      <w:r w:rsidRPr="00EE1CA2">
        <w:rPr>
          <w:rFonts w:ascii="Times New Roman" w:hAnsi="Times New Roman"/>
          <w:b/>
          <w:bCs/>
          <w:sz w:val="32"/>
        </w:rPr>
        <w:t>P</w:t>
      </w:r>
      <w:r w:rsidR="00880053" w:rsidRPr="00EE1CA2">
        <w:rPr>
          <w:rFonts w:ascii="Times New Roman" w:hAnsi="Times New Roman"/>
          <w:b/>
          <w:bCs/>
          <w:sz w:val="32"/>
        </w:rPr>
        <w:t xml:space="preserve">ráctica </w:t>
      </w:r>
      <w:r w:rsidR="00BA61AD" w:rsidRPr="00EE1CA2">
        <w:rPr>
          <w:rFonts w:ascii="Times New Roman" w:hAnsi="Times New Roman"/>
          <w:b/>
          <w:bCs/>
          <w:sz w:val="32"/>
        </w:rPr>
        <w:t>Empresarial/Inmersión Empresarial</w:t>
      </w:r>
      <w:r w:rsidR="0035505F" w:rsidRPr="00EE1CA2">
        <w:rPr>
          <w:rFonts w:ascii="Times New Roman" w:hAnsi="Times New Roman"/>
          <w:b/>
          <w:bCs/>
          <w:sz w:val="32"/>
        </w:rPr>
        <w:t xml:space="preserve"> – Versión </w:t>
      </w:r>
      <w:r w:rsidR="000C32A8">
        <w:rPr>
          <w:rFonts w:ascii="Times New Roman" w:hAnsi="Times New Roman"/>
          <w:b/>
          <w:bCs/>
          <w:sz w:val="32"/>
        </w:rPr>
        <w:t>2</w:t>
      </w:r>
      <w:r w:rsidR="0035505F" w:rsidRPr="00EE1CA2">
        <w:rPr>
          <w:rFonts w:ascii="Times New Roman" w:hAnsi="Times New Roman"/>
          <w:b/>
          <w:bCs/>
          <w:sz w:val="32"/>
        </w:rPr>
        <w:t>.0</w:t>
      </w:r>
    </w:p>
    <w:p w14:paraId="73CEC870" w14:textId="77777777" w:rsidR="0037769C" w:rsidRPr="00EE1CA2" w:rsidRDefault="0037769C" w:rsidP="0037769C">
      <w:pPr>
        <w:jc w:val="center"/>
        <w:rPr>
          <w:rFonts w:ascii="Times New Roman" w:hAnsi="Times New Roman"/>
          <w:b/>
          <w:bCs/>
          <w:sz w:val="32"/>
        </w:rPr>
      </w:pPr>
    </w:p>
    <w:p w14:paraId="7AF4F941" w14:textId="073EDDC7" w:rsidR="00EE1CA2" w:rsidRPr="00C32D0A" w:rsidRDefault="00E61AA4" w:rsidP="00D5277C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Practicante: e</w:t>
      </w:r>
      <w:r w:rsidR="00BA2126" w:rsidRPr="00EE1CA2">
        <w:rPr>
          <w:rFonts w:ascii="Times New Roman" w:hAnsi="Times New Roman"/>
          <w:b/>
          <w:szCs w:val="24"/>
        </w:rPr>
        <w:t>studiante en Práctica</w:t>
      </w:r>
      <w:r w:rsidR="002F1252">
        <w:rPr>
          <w:rFonts w:ascii="Times New Roman" w:hAnsi="Times New Roman"/>
          <w:b/>
          <w:szCs w:val="24"/>
          <w:vertAlign w:val="superscript"/>
        </w:rPr>
        <w:t>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2"/>
        <w:gridCol w:w="3823"/>
        <w:gridCol w:w="718"/>
        <w:gridCol w:w="708"/>
        <w:gridCol w:w="1133"/>
        <w:gridCol w:w="2170"/>
      </w:tblGrid>
      <w:tr w:rsidR="00C32D0A" w:rsidRPr="00044A7A" w14:paraId="3891B0BE" w14:textId="77777777" w:rsidTr="00C32D0A">
        <w:trPr>
          <w:trHeight w:val="340"/>
        </w:trPr>
        <w:tc>
          <w:tcPr>
            <w:tcW w:w="1412" w:type="dxa"/>
            <w:shd w:val="clear" w:color="auto" w:fill="F2F2F2" w:themeFill="background1" w:themeFillShade="F2"/>
            <w:vAlign w:val="center"/>
          </w:tcPr>
          <w:p w14:paraId="3EE15224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5249" w:type="dxa"/>
            <w:gridSpan w:val="3"/>
            <w:vAlign w:val="center"/>
          </w:tcPr>
          <w:p w14:paraId="6518F762" w14:textId="77777777" w:rsidR="00C32D0A" w:rsidRPr="00044A7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F2F2F2" w:themeFill="background1" w:themeFillShade="F2"/>
            <w:vAlign w:val="center"/>
          </w:tcPr>
          <w:p w14:paraId="09D74F4F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  <w:shd w:val="clear" w:color="auto" w:fill="F2F2F2" w:themeFill="background1" w:themeFillShade="F2"/>
              </w:rPr>
              <w:t>ID</w:t>
            </w:r>
            <w:r w:rsidRPr="00044A7A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2170" w:type="dxa"/>
            <w:vAlign w:val="center"/>
          </w:tcPr>
          <w:p w14:paraId="240A41F9" w14:textId="77777777" w:rsidR="00C32D0A" w:rsidRPr="00044A7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32D0A" w:rsidRPr="00044A7A" w14:paraId="13894491" w14:textId="77777777" w:rsidTr="00C32D0A">
        <w:trPr>
          <w:trHeight w:val="340"/>
        </w:trPr>
        <w:tc>
          <w:tcPr>
            <w:tcW w:w="1412" w:type="dxa"/>
            <w:shd w:val="clear" w:color="auto" w:fill="F2F2F2" w:themeFill="background1" w:themeFillShade="F2"/>
            <w:vAlign w:val="center"/>
          </w:tcPr>
          <w:p w14:paraId="05F3C438" w14:textId="742F2DDD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Email:</w:t>
            </w:r>
          </w:p>
        </w:tc>
        <w:tc>
          <w:tcPr>
            <w:tcW w:w="8552" w:type="dxa"/>
            <w:gridSpan w:val="5"/>
            <w:vAlign w:val="center"/>
          </w:tcPr>
          <w:p w14:paraId="409AF3D7" w14:textId="77777777" w:rsidR="00C32D0A" w:rsidRPr="00044A7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32D0A" w:rsidRPr="00044A7A" w14:paraId="47A3330D" w14:textId="77777777" w:rsidTr="00C32D0A">
        <w:trPr>
          <w:trHeight w:val="340"/>
        </w:trPr>
        <w:tc>
          <w:tcPr>
            <w:tcW w:w="1412" w:type="dxa"/>
            <w:shd w:val="clear" w:color="auto" w:fill="F2F2F2" w:themeFill="background1" w:themeFillShade="F2"/>
            <w:vAlign w:val="center"/>
          </w:tcPr>
          <w:p w14:paraId="48364735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Facultad:</w:t>
            </w:r>
          </w:p>
        </w:tc>
        <w:tc>
          <w:tcPr>
            <w:tcW w:w="8552" w:type="dxa"/>
            <w:gridSpan w:val="5"/>
            <w:vAlign w:val="center"/>
          </w:tcPr>
          <w:p w14:paraId="6556A274" w14:textId="77777777" w:rsidR="00C32D0A" w:rsidRPr="00044A7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32D0A" w:rsidRPr="00044A7A" w14:paraId="5A130A13" w14:textId="77777777" w:rsidTr="00C32D0A">
        <w:trPr>
          <w:trHeight w:val="340"/>
        </w:trPr>
        <w:tc>
          <w:tcPr>
            <w:tcW w:w="1412" w:type="dxa"/>
            <w:shd w:val="clear" w:color="auto" w:fill="F2F2F2" w:themeFill="background1" w:themeFillShade="F2"/>
            <w:vAlign w:val="center"/>
          </w:tcPr>
          <w:p w14:paraId="5AEA5DAD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EPS:</w:t>
            </w:r>
          </w:p>
        </w:tc>
        <w:tc>
          <w:tcPr>
            <w:tcW w:w="3823" w:type="dxa"/>
            <w:vAlign w:val="center"/>
          </w:tcPr>
          <w:p w14:paraId="6C189B86" w14:textId="77777777" w:rsidR="00C32D0A" w:rsidRPr="00044A7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18" w:type="dxa"/>
            <w:shd w:val="clear" w:color="auto" w:fill="F2F2F2" w:themeFill="background1" w:themeFillShade="F2"/>
            <w:vAlign w:val="center"/>
          </w:tcPr>
          <w:p w14:paraId="0713502E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ARL:</w:t>
            </w:r>
          </w:p>
        </w:tc>
        <w:tc>
          <w:tcPr>
            <w:tcW w:w="4011" w:type="dxa"/>
            <w:gridSpan w:val="3"/>
            <w:vAlign w:val="center"/>
          </w:tcPr>
          <w:p w14:paraId="0AF7A8CA" w14:textId="77777777" w:rsidR="00C32D0A" w:rsidRPr="00044A7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5DEF42C4" w14:textId="77777777" w:rsidR="00C32D0A" w:rsidRPr="00EE1CA2" w:rsidRDefault="00C32D0A" w:rsidP="00D5277C">
      <w:pPr>
        <w:rPr>
          <w:rFonts w:ascii="Times New Roman" w:hAnsi="Times New Roman"/>
          <w:szCs w:val="24"/>
        </w:rPr>
      </w:pPr>
    </w:p>
    <w:p w14:paraId="394E1CD5" w14:textId="46950B65" w:rsidR="00BA2126" w:rsidRPr="00EE1CA2" w:rsidRDefault="00E61AA4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C</w:t>
      </w:r>
      <w:r w:rsidR="00606EDC" w:rsidRPr="00EE1CA2">
        <w:rPr>
          <w:rFonts w:ascii="Times New Roman" w:hAnsi="Times New Roman"/>
          <w:b/>
          <w:szCs w:val="24"/>
        </w:rPr>
        <w:t>oordinador de Pr</w:t>
      </w:r>
      <w:r w:rsidR="001C0A3D" w:rsidRPr="00EE1CA2">
        <w:rPr>
          <w:rFonts w:ascii="Times New Roman" w:hAnsi="Times New Roman"/>
          <w:b/>
          <w:szCs w:val="24"/>
        </w:rPr>
        <w:t>á</w:t>
      </w:r>
      <w:r w:rsidR="00606EDC" w:rsidRPr="00EE1CA2">
        <w:rPr>
          <w:rFonts w:ascii="Times New Roman" w:hAnsi="Times New Roman"/>
          <w:b/>
          <w:szCs w:val="24"/>
        </w:rPr>
        <w:t>ctica del Programa</w:t>
      </w:r>
      <w:r w:rsidR="0005422B" w:rsidRPr="00EE1CA2">
        <w:rPr>
          <w:rFonts w:ascii="Times New Roman" w:hAnsi="Times New Roman"/>
          <w:b/>
          <w:szCs w:val="24"/>
        </w:rPr>
        <w:t xml:space="preserve"> </w:t>
      </w:r>
      <w:r w:rsidR="00606EDC" w:rsidRPr="00EE1CA2">
        <w:rPr>
          <w:rFonts w:ascii="Times New Roman" w:hAnsi="Times New Roman"/>
          <w:b/>
          <w:szCs w:val="24"/>
        </w:rPr>
        <w:t>(</w:t>
      </w:r>
      <w:r w:rsidR="0005422B" w:rsidRPr="00EE1CA2">
        <w:rPr>
          <w:rFonts w:ascii="Times New Roman" w:hAnsi="Times New Roman"/>
          <w:b/>
          <w:szCs w:val="24"/>
        </w:rPr>
        <w:t>UPB</w:t>
      </w:r>
      <w:r w:rsidR="00606EDC" w:rsidRPr="00EE1CA2">
        <w:rPr>
          <w:rFonts w:ascii="Times New Roman" w:hAnsi="Times New Roman"/>
          <w:b/>
          <w:szCs w:val="24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5245"/>
        <w:gridCol w:w="1134"/>
        <w:gridCol w:w="2172"/>
      </w:tblGrid>
      <w:tr w:rsidR="00816E83" w:rsidRPr="00044A7A" w14:paraId="5FAC8819" w14:textId="77777777" w:rsidTr="00E55E31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04B4EA41" w14:textId="77777777" w:rsidR="00816E83" w:rsidRPr="00044A7A" w:rsidRDefault="00816E83" w:rsidP="0001774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5245" w:type="dxa"/>
            <w:vAlign w:val="center"/>
          </w:tcPr>
          <w:p w14:paraId="2B8B6F0B" w14:textId="77777777" w:rsidR="00816E83" w:rsidRPr="00044A7A" w:rsidRDefault="00816E83" w:rsidP="0001774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F2FD203" w14:textId="74BAC252" w:rsidR="00816E83" w:rsidRPr="00044A7A" w:rsidRDefault="00EA1A1F" w:rsidP="0001774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</w:t>
            </w:r>
            <w:r w:rsidR="00A07F9A" w:rsidRPr="00044A7A">
              <w:rPr>
                <w:rFonts w:ascii="Times New Roman" w:hAnsi="Times New Roman"/>
                <w:sz w:val="22"/>
                <w:szCs w:val="22"/>
              </w:rPr>
              <w:t>-mail:</w:t>
            </w:r>
          </w:p>
        </w:tc>
        <w:tc>
          <w:tcPr>
            <w:tcW w:w="2172" w:type="dxa"/>
            <w:vAlign w:val="center"/>
          </w:tcPr>
          <w:p w14:paraId="08988ED7" w14:textId="77777777" w:rsidR="00816E83" w:rsidRPr="00044A7A" w:rsidRDefault="00816E83" w:rsidP="0001774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EA3BA36" w14:textId="77777777" w:rsidR="008E41BB" w:rsidRPr="00EE1CA2" w:rsidRDefault="008E41BB" w:rsidP="00606EDC">
      <w:pPr>
        <w:rPr>
          <w:rFonts w:ascii="Times New Roman" w:hAnsi="Times New Roman"/>
          <w:b/>
          <w:szCs w:val="24"/>
        </w:rPr>
      </w:pPr>
    </w:p>
    <w:p w14:paraId="1F1227A7" w14:textId="1BA28312" w:rsidR="00606EDC" w:rsidRPr="00EE1CA2" w:rsidRDefault="00E61AA4" w:rsidP="00606EDC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Monitor: asesor</w:t>
      </w:r>
      <w:r w:rsidR="00606EDC" w:rsidRPr="00EE1CA2">
        <w:rPr>
          <w:rFonts w:ascii="Times New Roman" w:hAnsi="Times New Roman"/>
          <w:b/>
          <w:szCs w:val="24"/>
        </w:rPr>
        <w:t xml:space="preserve"> UPB</w:t>
      </w:r>
      <w:r w:rsidR="00403531" w:rsidRPr="00EE1CA2">
        <w:rPr>
          <w:rFonts w:ascii="Times New Roman" w:hAnsi="Times New Roman"/>
          <w:b/>
          <w:szCs w:val="24"/>
          <w:vertAlign w:val="superscript"/>
        </w:rPr>
        <w:t>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5245"/>
        <w:gridCol w:w="1134"/>
        <w:gridCol w:w="2172"/>
      </w:tblGrid>
      <w:tr w:rsidR="00606EDC" w:rsidRPr="00044A7A" w14:paraId="12A2ECFA" w14:textId="77777777" w:rsidTr="005E7544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1687FFBF" w14:textId="77777777" w:rsidR="00606EDC" w:rsidRPr="00044A7A" w:rsidRDefault="00606EDC" w:rsidP="005E7544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5245" w:type="dxa"/>
            <w:vAlign w:val="center"/>
          </w:tcPr>
          <w:p w14:paraId="7A6B0033" w14:textId="77777777" w:rsidR="00606EDC" w:rsidRPr="00044A7A" w:rsidRDefault="00606EDC" w:rsidP="005E7544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5F39F1B" w14:textId="777CB6D1" w:rsidR="00606EDC" w:rsidRPr="00044A7A" w:rsidRDefault="00EA1A1F" w:rsidP="005E7544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</w:t>
            </w:r>
            <w:r w:rsidR="00606EDC" w:rsidRPr="00044A7A">
              <w:rPr>
                <w:rFonts w:ascii="Times New Roman" w:hAnsi="Times New Roman"/>
                <w:sz w:val="22"/>
                <w:szCs w:val="22"/>
              </w:rPr>
              <w:t>-mail:</w:t>
            </w:r>
          </w:p>
        </w:tc>
        <w:tc>
          <w:tcPr>
            <w:tcW w:w="2172" w:type="dxa"/>
            <w:vAlign w:val="center"/>
          </w:tcPr>
          <w:p w14:paraId="1E2BD54F" w14:textId="77777777" w:rsidR="00606EDC" w:rsidRPr="00044A7A" w:rsidRDefault="00606EDC" w:rsidP="005E7544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152120E6" w14:textId="32880F8D" w:rsidR="00606EDC" w:rsidRPr="00EE1CA2" w:rsidRDefault="00606EDC">
      <w:pPr>
        <w:rPr>
          <w:rFonts w:ascii="Times New Roman" w:hAnsi="Times New Roman"/>
          <w:szCs w:val="24"/>
        </w:rPr>
      </w:pPr>
    </w:p>
    <w:p w14:paraId="610A4859" w14:textId="26EAA828" w:rsidR="00BA2126" w:rsidRPr="00EE1CA2" w:rsidRDefault="00E61AA4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 xml:space="preserve">Tutor: </w:t>
      </w:r>
      <w:r w:rsidR="00A948D8" w:rsidRPr="00EE1CA2">
        <w:rPr>
          <w:rFonts w:ascii="Times New Roman" w:hAnsi="Times New Roman"/>
          <w:b/>
          <w:szCs w:val="24"/>
        </w:rPr>
        <w:t>j</w:t>
      </w:r>
      <w:r w:rsidR="00BA2126" w:rsidRPr="00EE1CA2">
        <w:rPr>
          <w:rFonts w:ascii="Times New Roman" w:hAnsi="Times New Roman"/>
          <w:b/>
          <w:szCs w:val="24"/>
        </w:rPr>
        <w:t xml:space="preserve">efe </w:t>
      </w:r>
      <w:r w:rsidR="00A948D8" w:rsidRPr="00EE1CA2">
        <w:rPr>
          <w:rFonts w:ascii="Times New Roman" w:hAnsi="Times New Roman"/>
          <w:b/>
          <w:szCs w:val="24"/>
        </w:rPr>
        <w:t>i</w:t>
      </w:r>
      <w:r w:rsidR="00BA2126" w:rsidRPr="00EE1CA2">
        <w:rPr>
          <w:rFonts w:ascii="Times New Roman" w:hAnsi="Times New Roman"/>
          <w:b/>
          <w:szCs w:val="24"/>
        </w:rPr>
        <w:t>nmediato</w:t>
      </w:r>
      <w:r w:rsidR="00913739" w:rsidRPr="00EE1CA2">
        <w:rPr>
          <w:rFonts w:ascii="Times New Roman" w:hAnsi="Times New Roman"/>
          <w:b/>
          <w:szCs w:val="24"/>
        </w:rPr>
        <w:t xml:space="preserve"> </w:t>
      </w:r>
      <w:r w:rsidR="00A948D8" w:rsidRPr="00EE1CA2">
        <w:rPr>
          <w:rFonts w:ascii="Times New Roman" w:hAnsi="Times New Roman"/>
          <w:b/>
          <w:szCs w:val="24"/>
        </w:rPr>
        <w:t>e</w:t>
      </w:r>
      <w:r w:rsidR="00913739" w:rsidRPr="00EE1CA2">
        <w:rPr>
          <w:rFonts w:ascii="Times New Roman" w:hAnsi="Times New Roman"/>
          <w:b/>
          <w:szCs w:val="24"/>
        </w:rPr>
        <w:t>mpresa</w:t>
      </w:r>
      <w:r w:rsidR="00403531" w:rsidRPr="00EE1CA2">
        <w:rPr>
          <w:rFonts w:ascii="Times New Roman" w:hAnsi="Times New Roman"/>
          <w:b/>
          <w:szCs w:val="24"/>
          <w:vertAlign w:val="superscript"/>
        </w:rPr>
        <w:t>4</w:t>
      </w:r>
      <w:r w:rsidR="00A07F9A" w:rsidRPr="00EE1CA2">
        <w:rPr>
          <w:rFonts w:ascii="Times New Roman" w:hAnsi="Times New Roman"/>
          <w:b/>
          <w:szCs w:val="24"/>
        </w:rPr>
        <w:t xml:space="preserve">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391"/>
        <w:gridCol w:w="5267"/>
        <w:gridCol w:w="1134"/>
        <w:gridCol w:w="2172"/>
      </w:tblGrid>
      <w:tr w:rsidR="00160530" w:rsidRPr="00044A7A" w14:paraId="224014CF" w14:textId="77777777" w:rsidTr="00E55E31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62866D26" w14:textId="77777777" w:rsidR="00160530" w:rsidRPr="00044A7A" w:rsidRDefault="00160530" w:rsidP="00092397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8573" w:type="dxa"/>
            <w:gridSpan w:val="3"/>
            <w:vAlign w:val="center"/>
          </w:tcPr>
          <w:p w14:paraId="5A163D72" w14:textId="77777777" w:rsidR="00160530" w:rsidRPr="00044A7A" w:rsidRDefault="00160530" w:rsidP="00160530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6823D7" w:rsidRPr="00044A7A" w14:paraId="1F501F7D" w14:textId="77777777" w:rsidTr="00E55E31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0F6B0D3D" w14:textId="69354840" w:rsidR="006823D7" w:rsidRPr="00044A7A" w:rsidRDefault="00EA1A1F" w:rsidP="00160530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E</w:t>
            </w:r>
            <w:r w:rsidRPr="00044A7A">
              <w:rPr>
                <w:rFonts w:ascii="Times New Roman" w:hAnsi="Times New Roman"/>
                <w:sz w:val="22"/>
                <w:szCs w:val="22"/>
              </w:rPr>
              <w:t>-mail</w:t>
            </w:r>
            <w:r w:rsidR="00160530" w:rsidRPr="00044A7A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5267" w:type="dxa"/>
            <w:vAlign w:val="center"/>
          </w:tcPr>
          <w:p w14:paraId="18E78DF1" w14:textId="77777777" w:rsidR="006823D7" w:rsidRPr="00044A7A" w:rsidRDefault="006823D7" w:rsidP="00160530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063D138C" w14:textId="77777777" w:rsidR="006823D7" w:rsidRPr="00044A7A" w:rsidRDefault="00160530" w:rsidP="00160530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Teléfono:</w:t>
            </w:r>
          </w:p>
        </w:tc>
        <w:tc>
          <w:tcPr>
            <w:tcW w:w="2172" w:type="dxa"/>
            <w:vAlign w:val="center"/>
          </w:tcPr>
          <w:p w14:paraId="70238FCA" w14:textId="77777777" w:rsidR="006823D7" w:rsidRPr="00044A7A" w:rsidRDefault="006823D7" w:rsidP="00160530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160530" w:rsidRPr="00044A7A" w14:paraId="79B8929A" w14:textId="77777777" w:rsidTr="00E55E31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5FD4AF7D" w14:textId="77777777" w:rsidR="00160530" w:rsidRPr="00044A7A" w:rsidRDefault="00160530" w:rsidP="00160530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Profesión:</w:t>
            </w:r>
          </w:p>
        </w:tc>
        <w:tc>
          <w:tcPr>
            <w:tcW w:w="8573" w:type="dxa"/>
            <w:gridSpan w:val="3"/>
            <w:vAlign w:val="center"/>
          </w:tcPr>
          <w:p w14:paraId="7D5D2746" w14:textId="77777777" w:rsidR="00160530" w:rsidRPr="00044A7A" w:rsidRDefault="00160530" w:rsidP="00160530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160530" w:rsidRPr="00044A7A" w14:paraId="34B244EA" w14:textId="77777777" w:rsidTr="00E55E31">
        <w:trPr>
          <w:trHeight w:val="340"/>
        </w:trPr>
        <w:tc>
          <w:tcPr>
            <w:tcW w:w="1391" w:type="dxa"/>
            <w:shd w:val="clear" w:color="auto" w:fill="F2F2F2" w:themeFill="background1" w:themeFillShade="F2"/>
            <w:vAlign w:val="center"/>
          </w:tcPr>
          <w:p w14:paraId="38DD069F" w14:textId="77777777" w:rsidR="00160530" w:rsidRPr="00044A7A" w:rsidRDefault="00160530" w:rsidP="00160530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Cargo:</w:t>
            </w:r>
          </w:p>
        </w:tc>
        <w:tc>
          <w:tcPr>
            <w:tcW w:w="8573" w:type="dxa"/>
            <w:gridSpan w:val="3"/>
            <w:vAlign w:val="center"/>
          </w:tcPr>
          <w:p w14:paraId="1253D22A" w14:textId="77777777" w:rsidR="00160530" w:rsidRPr="00044A7A" w:rsidRDefault="00160530" w:rsidP="00160530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301461AE" w14:textId="18F42AA7" w:rsidR="002F1252" w:rsidRDefault="002F1252">
      <w:pPr>
        <w:rPr>
          <w:rFonts w:ascii="Times New Roman" w:hAnsi="Times New Roman"/>
          <w:szCs w:val="24"/>
        </w:rPr>
      </w:pPr>
    </w:p>
    <w:p w14:paraId="49C7C747" w14:textId="0D8B0807" w:rsidR="002F1252" w:rsidRPr="002F1252" w:rsidRDefault="002F1252" w:rsidP="002F1252">
      <w:pPr>
        <w:jc w:val="both"/>
        <w:rPr>
          <w:rFonts w:ascii="Times New Roman" w:hAnsi="Times New Roman"/>
          <w:szCs w:val="24"/>
        </w:rPr>
      </w:pPr>
      <w:r w:rsidRPr="002F1252">
        <w:rPr>
          <w:rFonts w:ascii="Times New Roman" w:hAnsi="Times New Roman"/>
          <w:b/>
          <w:szCs w:val="24"/>
        </w:rPr>
        <w:t>Introducción</w:t>
      </w:r>
      <w:r w:rsidRPr="002F1252">
        <w:rPr>
          <w:rFonts w:ascii="Times New Roman" w:hAnsi="Times New Roman"/>
          <w:szCs w:val="24"/>
        </w:rPr>
        <w:t xml:space="preserve">: el curso de </w:t>
      </w:r>
      <w:r>
        <w:rPr>
          <w:rFonts w:ascii="Times New Roman" w:hAnsi="Times New Roman"/>
          <w:szCs w:val="24"/>
        </w:rPr>
        <w:t>P</w:t>
      </w:r>
      <w:r w:rsidRPr="002F1252">
        <w:rPr>
          <w:rFonts w:ascii="Times New Roman" w:hAnsi="Times New Roman"/>
          <w:szCs w:val="24"/>
        </w:rPr>
        <w:t xml:space="preserve">ráctica </w:t>
      </w:r>
      <w:r>
        <w:rPr>
          <w:rFonts w:ascii="Times New Roman" w:hAnsi="Times New Roman"/>
          <w:szCs w:val="24"/>
        </w:rPr>
        <w:t>Profesional, en la modalidad de práctica empresarial,</w:t>
      </w:r>
      <w:r w:rsidRPr="002F1252">
        <w:rPr>
          <w:rFonts w:ascii="Times New Roman" w:hAnsi="Times New Roman"/>
          <w:szCs w:val="24"/>
        </w:rPr>
        <w:t xml:space="preserve"> tiene como propósitos de formación sumergir al estudiante en un entorno laboral propio de su profesión, en el cual pueda contrastar y aplicar los conocimientos y formación apropiados en su estudio teórico con experiencias reales del ejercicio profesional. Se logrará retroalimentar y reafirmar los conceptos logrados en el desarrollo de los cursos en el estudiante.</w:t>
      </w:r>
    </w:p>
    <w:p w14:paraId="6A15055C" w14:textId="437B7935" w:rsidR="002F1252" w:rsidRDefault="002F1252">
      <w:pPr>
        <w:rPr>
          <w:rFonts w:ascii="Times New Roman" w:hAnsi="Times New Roman"/>
          <w:szCs w:val="24"/>
        </w:rPr>
      </w:pPr>
    </w:p>
    <w:p w14:paraId="712A0029" w14:textId="77777777" w:rsidR="00C32D0A" w:rsidRPr="00EE1CA2" w:rsidRDefault="00C32D0A" w:rsidP="00C32D0A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Escenario de práctica profesional: empresa</w:t>
      </w:r>
    </w:p>
    <w:tbl>
      <w:tblPr>
        <w:tblStyle w:val="Tablaconcuadrcula"/>
        <w:tblW w:w="10058" w:type="dxa"/>
        <w:tblLayout w:type="fixed"/>
        <w:tblLook w:val="04A0" w:firstRow="1" w:lastRow="0" w:firstColumn="1" w:lastColumn="0" w:noHBand="0" w:noVBand="1"/>
      </w:tblPr>
      <w:tblGrid>
        <w:gridCol w:w="1838"/>
        <w:gridCol w:w="525"/>
        <w:gridCol w:w="987"/>
        <w:gridCol w:w="567"/>
        <w:gridCol w:w="1134"/>
        <w:gridCol w:w="992"/>
        <w:gridCol w:w="615"/>
        <w:gridCol w:w="1134"/>
        <w:gridCol w:w="2172"/>
        <w:gridCol w:w="94"/>
      </w:tblGrid>
      <w:tr w:rsidR="00C32D0A" w:rsidRPr="00044A7A" w14:paraId="5718A867" w14:textId="77777777" w:rsidTr="41B46A92">
        <w:trPr>
          <w:gridAfter w:val="1"/>
          <w:wAfter w:w="94" w:type="dxa"/>
          <w:trHeight w:val="340"/>
        </w:trPr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73552279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Nombre:</w:t>
            </w:r>
          </w:p>
        </w:tc>
        <w:tc>
          <w:tcPr>
            <w:tcW w:w="8126" w:type="dxa"/>
            <w:gridSpan w:val="8"/>
            <w:vAlign w:val="center"/>
          </w:tcPr>
          <w:p w14:paraId="24186648" w14:textId="77777777" w:rsidR="00C32D0A" w:rsidRPr="00044A7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32D0A" w:rsidRPr="00044A7A" w14:paraId="29208E0E" w14:textId="77777777" w:rsidTr="41B46A92">
        <w:trPr>
          <w:gridAfter w:val="1"/>
          <w:wAfter w:w="94" w:type="dxa"/>
          <w:trHeight w:val="340"/>
        </w:trPr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680165DC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NIT:</w:t>
            </w:r>
          </w:p>
        </w:tc>
        <w:tc>
          <w:tcPr>
            <w:tcW w:w="4820" w:type="dxa"/>
            <w:gridSpan w:val="6"/>
            <w:vAlign w:val="center"/>
          </w:tcPr>
          <w:p w14:paraId="18AD9F16" w14:textId="77777777" w:rsidR="00C32D0A" w:rsidRPr="00044A7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7BCD3A0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Teléfono:</w:t>
            </w:r>
          </w:p>
        </w:tc>
        <w:tc>
          <w:tcPr>
            <w:tcW w:w="2172" w:type="dxa"/>
            <w:vAlign w:val="center"/>
          </w:tcPr>
          <w:p w14:paraId="020F89A7" w14:textId="77777777" w:rsidR="00C32D0A" w:rsidRPr="00044A7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32D0A" w:rsidRPr="00044A7A" w14:paraId="22686FF9" w14:textId="77777777" w:rsidTr="41B46A92">
        <w:trPr>
          <w:gridAfter w:val="1"/>
          <w:wAfter w:w="94" w:type="dxa"/>
          <w:trHeight w:val="340"/>
        </w:trPr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60F68661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Dirección:</w:t>
            </w:r>
          </w:p>
        </w:tc>
        <w:tc>
          <w:tcPr>
            <w:tcW w:w="8126" w:type="dxa"/>
            <w:gridSpan w:val="8"/>
            <w:vAlign w:val="center"/>
          </w:tcPr>
          <w:p w14:paraId="6C8E192B" w14:textId="77777777" w:rsidR="00C32D0A" w:rsidRPr="00044A7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32D0A" w:rsidRPr="00044A7A" w14:paraId="1E16FBA9" w14:textId="77777777" w:rsidTr="41B46A92">
        <w:trPr>
          <w:gridAfter w:val="1"/>
          <w:wAfter w:w="94" w:type="dxa"/>
          <w:trHeight w:val="340"/>
        </w:trPr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1B9C65EC" w14:textId="77777777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Internet</w:t>
            </w:r>
            <w:r>
              <w:rPr>
                <w:rFonts w:ascii="Times New Roman" w:hAnsi="Times New Roman"/>
                <w:sz w:val="22"/>
                <w:szCs w:val="22"/>
              </w:rPr>
              <w:t>/URL</w:t>
            </w:r>
            <w:r w:rsidRPr="00044A7A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8126" w:type="dxa"/>
            <w:gridSpan w:val="8"/>
            <w:vAlign w:val="center"/>
          </w:tcPr>
          <w:p w14:paraId="59FEC6A1" w14:textId="77777777" w:rsidR="00C32D0A" w:rsidRPr="00044A7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32D0A" w:rsidRPr="00044A7A" w14:paraId="2D9F7265" w14:textId="77777777" w:rsidTr="41B46A92">
        <w:trPr>
          <w:gridAfter w:val="1"/>
          <w:wAfter w:w="94" w:type="dxa"/>
          <w:trHeight w:val="340"/>
        </w:trPr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124639A2" w14:textId="53044176" w:rsidR="00C32D0A" w:rsidRPr="00044A7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C32D0A">
              <w:rPr>
                <w:rFonts w:ascii="Times New Roman" w:hAnsi="Times New Roman"/>
                <w:sz w:val="22"/>
                <w:szCs w:val="22"/>
              </w:rPr>
              <w:t>Fecha de inicio:</w:t>
            </w:r>
          </w:p>
        </w:tc>
        <w:tc>
          <w:tcPr>
            <w:tcW w:w="8126" w:type="dxa"/>
            <w:gridSpan w:val="8"/>
            <w:vAlign w:val="center"/>
          </w:tcPr>
          <w:p w14:paraId="2B1DB46D" w14:textId="7ECB3D94" w:rsidR="00C32D0A" w:rsidRPr="00044A7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  <w:r w:rsidRPr="00C32D0A">
              <w:rPr>
                <w:rFonts w:ascii="Times New Roman" w:hAnsi="Times New Roman"/>
                <w:sz w:val="22"/>
                <w:szCs w:val="22"/>
              </w:rPr>
              <w:t>(d/m/</w:t>
            </w:r>
            <w:proofErr w:type="gramStart"/>
            <w:r w:rsidRPr="00C32D0A">
              <w:rPr>
                <w:rFonts w:ascii="Times New Roman" w:hAnsi="Times New Roman"/>
                <w:sz w:val="22"/>
                <w:szCs w:val="22"/>
              </w:rPr>
              <w:t>a)(</w:t>
            </w:r>
            <w:proofErr w:type="gramEnd"/>
            <w:r w:rsidRPr="00C32D0A">
              <w:rPr>
                <w:rFonts w:ascii="Times New Roman" w:hAnsi="Times New Roman"/>
                <w:sz w:val="22"/>
                <w:szCs w:val="22"/>
              </w:rPr>
              <w:t>___/___/___)</w:t>
            </w:r>
          </w:p>
        </w:tc>
      </w:tr>
      <w:tr w:rsidR="00C32D0A" w:rsidRPr="00044A7A" w14:paraId="2FE245E1" w14:textId="77777777" w:rsidTr="41B46A92">
        <w:trPr>
          <w:gridAfter w:val="1"/>
          <w:wAfter w:w="94" w:type="dxa"/>
          <w:trHeight w:val="340"/>
        </w:trPr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244DC16D" w14:textId="655036CA" w:rsidR="00C32D0A" w:rsidRPr="00C32D0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C32D0A">
              <w:rPr>
                <w:rFonts w:ascii="Times New Roman" w:hAnsi="Times New Roman"/>
                <w:sz w:val="22"/>
                <w:szCs w:val="22"/>
              </w:rPr>
              <w:t>Fecha de finalización</w:t>
            </w:r>
            <w:r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8126" w:type="dxa"/>
            <w:gridSpan w:val="8"/>
            <w:vAlign w:val="center"/>
          </w:tcPr>
          <w:p w14:paraId="56024372" w14:textId="226DA1ED" w:rsidR="00C32D0A" w:rsidRPr="00044A7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  <w:r w:rsidRPr="00C32D0A">
              <w:rPr>
                <w:rFonts w:ascii="Times New Roman" w:hAnsi="Times New Roman"/>
                <w:sz w:val="22"/>
                <w:szCs w:val="22"/>
              </w:rPr>
              <w:t>(d/m/</w:t>
            </w:r>
            <w:proofErr w:type="gramStart"/>
            <w:r w:rsidRPr="00C32D0A">
              <w:rPr>
                <w:rFonts w:ascii="Times New Roman" w:hAnsi="Times New Roman"/>
                <w:sz w:val="22"/>
                <w:szCs w:val="22"/>
              </w:rPr>
              <w:t>a)(</w:t>
            </w:r>
            <w:proofErr w:type="gramEnd"/>
            <w:r w:rsidRPr="00C32D0A">
              <w:rPr>
                <w:rFonts w:ascii="Times New Roman" w:hAnsi="Times New Roman"/>
                <w:sz w:val="22"/>
                <w:szCs w:val="22"/>
              </w:rPr>
              <w:t>___/___/___)</w:t>
            </w:r>
          </w:p>
        </w:tc>
      </w:tr>
      <w:tr w:rsidR="00C32D0A" w:rsidRPr="00044A7A" w14:paraId="43859747" w14:textId="77777777" w:rsidTr="41B46A92">
        <w:trPr>
          <w:gridAfter w:val="1"/>
          <w:wAfter w:w="94" w:type="dxa"/>
          <w:trHeight w:val="340"/>
        </w:trPr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4F00EEB8" w14:textId="6F5A180E" w:rsidR="00C32D0A" w:rsidRPr="00C32D0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H</w:t>
            </w:r>
            <w:r w:rsidRPr="00C32D0A">
              <w:rPr>
                <w:rFonts w:ascii="Times New Roman" w:hAnsi="Times New Roman"/>
                <w:sz w:val="22"/>
                <w:szCs w:val="22"/>
              </w:rPr>
              <w:t>oras totales de práctica:</w:t>
            </w:r>
          </w:p>
        </w:tc>
        <w:tc>
          <w:tcPr>
            <w:tcW w:w="8126" w:type="dxa"/>
            <w:gridSpan w:val="8"/>
            <w:vAlign w:val="center"/>
          </w:tcPr>
          <w:p w14:paraId="71D2EAC6" w14:textId="77777777" w:rsidR="00C32D0A" w:rsidRPr="00044A7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32D0A" w:rsidRPr="00044A7A" w14:paraId="04E28C9E" w14:textId="77777777" w:rsidTr="41B46A92">
        <w:trPr>
          <w:gridAfter w:val="1"/>
          <w:wAfter w:w="94" w:type="dxa"/>
          <w:trHeight w:val="340"/>
        </w:trPr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15596051" w14:textId="25EC4412" w:rsidR="00C32D0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C32D0A">
              <w:rPr>
                <w:rFonts w:ascii="Times New Roman" w:hAnsi="Times New Roman"/>
                <w:sz w:val="22"/>
                <w:szCs w:val="22"/>
              </w:rPr>
              <w:t>Fecha de firma del convenio o contrato</w:t>
            </w:r>
            <w:r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8126" w:type="dxa"/>
            <w:gridSpan w:val="8"/>
            <w:vAlign w:val="center"/>
          </w:tcPr>
          <w:p w14:paraId="20D0CA03" w14:textId="62E9D7CA" w:rsidR="00C32D0A" w:rsidRPr="00044A7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  <w:r w:rsidRPr="00C32D0A">
              <w:rPr>
                <w:rFonts w:ascii="Times New Roman" w:hAnsi="Times New Roman"/>
                <w:sz w:val="22"/>
                <w:szCs w:val="22"/>
              </w:rPr>
              <w:t>(d/m/</w:t>
            </w:r>
            <w:proofErr w:type="gramStart"/>
            <w:r w:rsidRPr="00C32D0A">
              <w:rPr>
                <w:rFonts w:ascii="Times New Roman" w:hAnsi="Times New Roman"/>
                <w:sz w:val="22"/>
                <w:szCs w:val="22"/>
              </w:rPr>
              <w:t>a)(</w:t>
            </w:r>
            <w:proofErr w:type="gramEnd"/>
            <w:r w:rsidRPr="00C32D0A">
              <w:rPr>
                <w:rFonts w:ascii="Times New Roman" w:hAnsi="Times New Roman"/>
                <w:sz w:val="22"/>
                <w:szCs w:val="22"/>
              </w:rPr>
              <w:t>___/___/___)</w:t>
            </w:r>
          </w:p>
        </w:tc>
      </w:tr>
      <w:tr w:rsidR="00C32D0A" w:rsidRPr="00044A7A" w14:paraId="0AFCEB20" w14:textId="77777777" w:rsidTr="41B46A92">
        <w:trPr>
          <w:trHeight w:val="340"/>
        </w:trPr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2114D9C6" w14:textId="6C9769F9" w:rsidR="00C32D0A" w:rsidRPr="00C32D0A" w:rsidRDefault="00C32D0A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C32D0A">
              <w:rPr>
                <w:rFonts w:ascii="Times New Roman" w:hAnsi="Times New Roman"/>
                <w:sz w:val="22"/>
                <w:szCs w:val="22"/>
              </w:rPr>
              <w:t>Aplica remuneración:</w:t>
            </w:r>
          </w:p>
        </w:tc>
        <w:tc>
          <w:tcPr>
            <w:tcW w:w="525" w:type="dxa"/>
            <w:vAlign w:val="center"/>
          </w:tcPr>
          <w:p w14:paraId="724B7B33" w14:textId="2BF1F158" w:rsidR="00C32D0A" w:rsidRPr="00C32D0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SI</w:t>
            </w:r>
          </w:p>
        </w:tc>
        <w:tc>
          <w:tcPr>
            <w:tcW w:w="987" w:type="dxa"/>
            <w:vAlign w:val="center"/>
          </w:tcPr>
          <w:p w14:paraId="54C256A7" w14:textId="217B80F2" w:rsidR="00C32D0A" w:rsidRPr="00C32D0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(       )</w:t>
            </w:r>
          </w:p>
        </w:tc>
        <w:tc>
          <w:tcPr>
            <w:tcW w:w="567" w:type="dxa"/>
            <w:vAlign w:val="center"/>
          </w:tcPr>
          <w:p w14:paraId="3E8319B6" w14:textId="3D650B2F" w:rsidR="00C32D0A" w:rsidRPr="00C32D0A" w:rsidRDefault="41B46A92" w:rsidP="009E4B91">
            <w:pPr>
              <w:rPr>
                <w:rFonts w:ascii="Times New Roman" w:hAnsi="Times New Roman"/>
                <w:sz w:val="22"/>
                <w:szCs w:val="22"/>
              </w:rPr>
            </w:pPr>
            <w:r w:rsidRPr="41B46A92">
              <w:rPr>
                <w:rFonts w:ascii="Times New Roman" w:hAnsi="Times New Roman"/>
                <w:sz w:val="22"/>
                <w:szCs w:val="22"/>
              </w:rPr>
              <w:t>NO</w:t>
            </w:r>
          </w:p>
        </w:tc>
        <w:tc>
          <w:tcPr>
            <w:tcW w:w="1134" w:type="dxa"/>
            <w:vAlign w:val="center"/>
          </w:tcPr>
          <w:p w14:paraId="467E3B2D" w14:textId="7A93DA6E" w:rsidR="00C32D0A" w:rsidRPr="00C32D0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(       )</w:t>
            </w:r>
          </w:p>
        </w:tc>
        <w:tc>
          <w:tcPr>
            <w:tcW w:w="992" w:type="dxa"/>
            <w:vAlign w:val="center"/>
          </w:tcPr>
          <w:p w14:paraId="73B101F0" w14:textId="2FCEA690" w:rsidR="00C32D0A" w:rsidRPr="00C32D0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Valor:</w:t>
            </w:r>
          </w:p>
        </w:tc>
        <w:tc>
          <w:tcPr>
            <w:tcW w:w="4015" w:type="dxa"/>
            <w:gridSpan w:val="4"/>
            <w:vAlign w:val="center"/>
          </w:tcPr>
          <w:p w14:paraId="37F34723" w14:textId="5E3A0129" w:rsidR="00C32D0A" w:rsidRPr="00C32D0A" w:rsidRDefault="00C32D0A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6B50865D" w14:textId="0B3F94B3" w:rsidR="002F1252" w:rsidRDefault="002F1252">
      <w:pPr>
        <w:rPr>
          <w:rFonts w:ascii="Times New Roman" w:hAnsi="Times New Roman"/>
          <w:szCs w:val="24"/>
        </w:rPr>
      </w:pPr>
    </w:p>
    <w:p w14:paraId="230174BC" w14:textId="74DB6080" w:rsidR="00D761DE" w:rsidRPr="00D761DE" w:rsidRDefault="00D761DE" w:rsidP="00D761DE">
      <w:pPr>
        <w:rPr>
          <w:rFonts w:ascii="Times New Roman" w:hAnsi="Times New Roman"/>
          <w:b/>
          <w:szCs w:val="24"/>
        </w:rPr>
      </w:pPr>
      <w:r w:rsidRPr="00D761DE">
        <w:rPr>
          <w:rFonts w:ascii="Times New Roman" w:hAnsi="Times New Roman"/>
          <w:b/>
          <w:szCs w:val="24"/>
        </w:rPr>
        <w:t xml:space="preserve">Descripción de las funciones y/o productos que el </w:t>
      </w:r>
      <w:r w:rsidR="007C4FDA" w:rsidRPr="007C4FDA">
        <w:rPr>
          <w:rFonts w:ascii="Times New Roman" w:hAnsi="Times New Roman"/>
          <w:b/>
          <w:bCs/>
          <w:szCs w:val="24"/>
        </w:rPr>
        <w:t>practicante</w:t>
      </w:r>
      <w:r w:rsidRPr="00D761DE">
        <w:rPr>
          <w:rFonts w:ascii="Times New Roman" w:hAnsi="Times New Roman"/>
          <w:b/>
          <w:szCs w:val="24"/>
        </w:rPr>
        <w:t xml:space="preserve"> entregará a la empresa al finalizar su práctica: </w:t>
      </w:r>
    </w:p>
    <w:p w14:paraId="213854B2" w14:textId="0915F6F3" w:rsidR="002F1252" w:rsidRDefault="002F1252">
      <w:pPr>
        <w:rPr>
          <w:rFonts w:ascii="Times New Roman" w:hAnsi="Times New Roman"/>
          <w:szCs w:val="24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4866"/>
      </w:tblGrid>
      <w:tr w:rsidR="00D761DE" w:rsidRPr="00130837" w14:paraId="51872011" w14:textId="77777777" w:rsidTr="0037769C"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55832476" w14:textId="77777777" w:rsidR="00D761DE" w:rsidRPr="00D761DE" w:rsidRDefault="00D761DE" w:rsidP="009E4B91">
            <w:pPr>
              <w:spacing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761DE">
              <w:rPr>
                <w:rFonts w:ascii="Times New Roman" w:hAnsi="Times New Roman"/>
                <w:b/>
                <w:szCs w:val="24"/>
              </w:rPr>
              <w:t>FUNCIONES</w:t>
            </w:r>
          </w:p>
        </w:tc>
        <w:tc>
          <w:tcPr>
            <w:tcW w:w="4866" w:type="dxa"/>
            <w:shd w:val="clear" w:color="auto" w:fill="F2F2F2" w:themeFill="background1" w:themeFillShade="F2"/>
            <w:vAlign w:val="center"/>
          </w:tcPr>
          <w:p w14:paraId="231AADB8" w14:textId="77777777" w:rsidR="00D761DE" w:rsidRPr="00D761DE" w:rsidRDefault="00D761DE" w:rsidP="009E4B91">
            <w:pPr>
              <w:spacing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761DE">
              <w:rPr>
                <w:rFonts w:ascii="Times New Roman" w:hAnsi="Times New Roman"/>
                <w:b/>
                <w:szCs w:val="24"/>
              </w:rPr>
              <w:t>PRODUCTOS RELACIONADOS</w:t>
            </w:r>
          </w:p>
        </w:tc>
      </w:tr>
      <w:tr w:rsidR="00D761DE" w:rsidRPr="00130837" w14:paraId="47DA0A3B" w14:textId="77777777" w:rsidTr="00D761DE">
        <w:tc>
          <w:tcPr>
            <w:tcW w:w="5103" w:type="dxa"/>
            <w:shd w:val="clear" w:color="auto" w:fill="auto"/>
            <w:vAlign w:val="center"/>
          </w:tcPr>
          <w:p w14:paraId="47E61D2B" w14:textId="77777777" w:rsidR="00D761DE" w:rsidRPr="00130837" w:rsidRDefault="00D761DE" w:rsidP="009E4B91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66" w:type="dxa"/>
            <w:shd w:val="clear" w:color="auto" w:fill="auto"/>
            <w:vAlign w:val="center"/>
          </w:tcPr>
          <w:p w14:paraId="61F9D129" w14:textId="77777777" w:rsidR="00D761DE" w:rsidRPr="00130837" w:rsidRDefault="00D761DE" w:rsidP="009E4B91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D761DE" w:rsidRPr="00130837" w14:paraId="57E138CC" w14:textId="77777777" w:rsidTr="00D761DE">
        <w:tc>
          <w:tcPr>
            <w:tcW w:w="5103" w:type="dxa"/>
            <w:shd w:val="clear" w:color="auto" w:fill="auto"/>
            <w:vAlign w:val="center"/>
          </w:tcPr>
          <w:p w14:paraId="12C74856" w14:textId="77777777" w:rsidR="00D761DE" w:rsidRPr="00130837" w:rsidRDefault="00D761DE" w:rsidP="009E4B91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66" w:type="dxa"/>
            <w:shd w:val="clear" w:color="auto" w:fill="auto"/>
            <w:vAlign w:val="center"/>
          </w:tcPr>
          <w:p w14:paraId="022EC8FD" w14:textId="77777777" w:rsidR="00D761DE" w:rsidRPr="00130837" w:rsidRDefault="00D761DE" w:rsidP="009E4B91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D761DE" w:rsidRPr="00130837" w14:paraId="39BFC4C4" w14:textId="77777777" w:rsidTr="00D761DE">
        <w:tc>
          <w:tcPr>
            <w:tcW w:w="5103" w:type="dxa"/>
            <w:shd w:val="clear" w:color="auto" w:fill="auto"/>
            <w:vAlign w:val="center"/>
          </w:tcPr>
          <w:p w14:paraId="764CCE5D" w14:textId="77777777" w:rsidR="00D761DE" w:rsidRPr="00130837" w:rsidRDefault="00D761DE" w:rsidP="009E4B91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66" w:type="dxa"/>
            <w:shd w:val="clear" w:color="auto" w:fill="auto"/>
            <w:vAlign w:val="center"/>
          </w:tcPr>
          <w:p w14:paraId="7B95B7F9" w14:textId="77777777" w:rsidR="00D761DE" w:rsidRPr="00130837" w:rsidRDefault="00D761DE" w:rsidP="009E4B91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D761DE" w:rsidRPr="00130837" w14:paraId="552CD523" w14:textId="77777777" w:rsidTr="00D761DE">
        <w:tc>
          <w:tcPr>
            <w:tcW w:w="5103" w:type="dxa"/>
            <w:shd w:val="clear" w:color="auto" w:fill="auto"/>
            <w:vAlign w:val="center"/>
          </w:tcPr>
          <w:p w14:paraId="0CEC700B" w14:textId="77777777" w:rsidR="00D761DE" w:rsidRPr="00130837" w:rsidRDefault="00D761DE" w:rsidP="009E4B91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66" w:type="dxa"/>
            <w:shd w:val="clear" w:color="auto" w:fill="auto"/>
            <w:vAlign w:val="center"/>
          </w:tcPr>
          <w:p w14:paraId="65930B7E" w14:textId="77777777" w:rsidR="00D761DE" w:rsidRPr="00130837" w:rsidRDefault="00D761DE" w:rsidP="009E4B91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D761DE" w:rsidRPr="00130837" w14:paraId="2CC57073" w14:textId="77777777" w:rsidTr="00D761DE">
        <w:tc>
          <w:tcPr>
            <w:tcW w:w="5103" w:type="dxa"/>
            <w:shd w:val="clear" w:color="auto" w:fill="auto"/>
            <w:vAlign w:val="center"/>
          </w:tcPr>
          <w:p w14:paraId="33F97CED" w14:textId="77777777" w:rsidR="00D761DE" w:rsidRPr="00130837" w:rsidRDefault="00D761DE" w:rsidP="009E4B91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66" w:type="dxa"/>
            <w:shd w:val="clear" w:color="auto" w:fill="auto"/>
            <w:vAlign w:val="center"/>
          </w:tcPr>
          <w:p w14:paraId="053A6871" w14:textId="77777777" w:rsidR="00D761DE" w:rsidRPr="00130837" w:rsidRDefault="00D761DE" w:rsidP="009E4B91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D761DE" w:rsidRPr="00130837" w14:paraId="17138842" w14:textId="77777777" w:rsidTr="00D761DE">
        <w:tc>
          <w:tcPr>
            <w:tcW w:w="5103" w:type="dxa"/>
            <w:shd w:val="clear" w:color="auto" w:fill="auto"/>
            <w:vAlign w:val="center"/>
          </w:tcPr>
          <w:p w14:paraId="2D77A480" w14:textId="77777777" w:rsidR="00D761DE" w:rsidRPr="00130837" w:rsidRDefault="00D761DE" w:rsidP="009E4B91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66" w:type="dxa"/>
            <w:shd w:val="clear" w:color="auto" w:fill="auto"/>
            <w:vAlign w:val="center"/>
          </w:tcPr>
          <w:p w14:paraId="61EE893B" w14:textId="77777777" w:rsidR="00D761DE" w:rsidRPr="00130837" w:rsidRDefault="00D761DE" w:rsidP="009E4B91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D761DE" w:rsidRPr="00130837" w14:paraId="59326BA1" w14:textId="77777777" w:rsidTr="00D761DE">
        <w:tc>
          <w:tcPr>
            <w:tcW w:w="5103" w:type="dxa"/>
            <w:shd w:val="clear" w:color="auto" w:fill="auto"/>
            <w:vAlign w:val="center"/>
          </w:tcPr>
          <w:p w14:paraId="635F0E10" w14:textId="77777777" w:rsidR="00D761DE" w:rsidRPr="00130837" w:rsidRDefault="00D761DE" w:rsidP="009E4B91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66" w:type="dxa"/>
            <w:shd w:val="clear" w:color="auto" w:fill="auto"/>
            <w:vAlign w:val="center"/>
          </w:tcPr>
          <w:p w14:paraId="50AB5D98" w14:textId="77777777" w:rsidR="00D761DE" w:rsidRPr="00130837" w:rsidRDefault="00D761DE" w:rsidP="009E4B91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D226D4" w:rsidRPr="00130837" w14:paraId="082D8AFD" w14:textId="77777777" w:rsidTr="00D761DE">
        <w:tc>
          <w:tcPr>
            <w:tcW w:w="5103" w:type="dxa"/>
            <w:shd w:val="clear" w:color="auto" w:fill="auto"/>
            <w:vAlign w:val="center"/>
          </w:tcPr>
          <w:p w14:paraId="3838359D" w14:textId="77777777" w:rsidR="00D226D4" w:rsidRPr="00130837" w:rsidRDefault="00D226D4" w:rsidP="009E4B91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66" w:type="dxa"/>
            <w:shd w:val="clear" w:color="auto" w:fill="auto"/>
            <w:vAlign w:val="center"/>
          </w:tcPr>
          <w:p w14:paraId="5F6D88FF" w14:textId="77777777" w:rsidR="00D226D4" w:rsidRPr="00130837" w:rsidRDefault="00D226D4" w:rsidP="009E4B91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13557333" w14:textId="1741E75A" w:rsidR="00483A79" w:rsidRDefault="00483A79">
      <w:pPr>
        <w:rPr>
          <w:rFonts w:ascii="Times New Roman" w:hAnsi="Times New Roman"/>
          <w:szCs w:val="24"/>
        </w:rPr>
      </w:pPr>
    </w:p>
    <w:p w14:paraId="56551D91" w14:textId="77777777" w:rsidR="00483A79" w:rsidRDefault="00483A79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br w:type="page"/>
      </w:r>
    </w:p>
    <w:p w14:paraId="6BA0EA1A" w14:textId="77777777" w:rsidR="002F1252" w:rsidRDefault="002F1252">
      <w:pPr>
        <w:rPr>
          <w:rFonts w:ascii="Times New Roman" w:hAnsi="Times New Roman"/>
          <w:szCs w:val="24"/>
        </w:rPr>
      </w:pPr>
    </w:p>
    <w:p w14:paraId="7EB0F395" w14:textId="77777777" w:rsidR="007E68D6" w:rsidRPr="00EE1CA2" w:rsidRDefault="007E68D6" w:rsidP="00D761DE">
      <w:pPr>
        <w:jc w:val="center"/>
        <w:rPr>
          <w:rFonts w:ascii="Times New Roman" w:hAnsi="Times New Roman"/>
          <w:szCs w:val="24"/>
        </w:rPr>
      </w:pPr>
    </w:p>
    <w:p w14:paraId="57D3594E" w14:textId="77777777" w:rsidR="005524FF" w:rsidRPr="00EE1CA2" w:rsidRDefault="005524FF" w:rsidP="005524FF">
      <w:pPr>
        <w:jc w:val="center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>Bitácora de seguimiento del curso Práctica profesional en modalidad</w:t>
      </w:r>
    </w:p>
    <w:p w14:paraId="011E5FCF" w14:textId="3C888315" w:rsidR="00D761DE" w:rsidRDefault="005524FF" w:rsidP="005524FF">
      <w:pPr>
        <w:jc w:val="center"/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bCs/>
          <w:sz w:val="32"/>
        </w:rPr>
        <w:t>Práctica Empresarial/Inmersión Empresaria</w:t>
      </w:r>
      <w:r>
        <w:rPr>
          <w:rFonts w:ascii="Times New Roman" w:hAnsi="Times New Roman"/>
          <w:b/>
          <w:bCs/>
          <w:sz w:val="32"/>
        </w:rPr>
        <w:t>l (Primer mes)</w:t>
      </w:r>
    </w:p>
    <w:p w14:paraId="230DCA13" w14:textId="77777777" w:rsidR="00D761DE" w:rsidRPr="00D761DE" w:rsidRDefault="00D761DE" w:rsidP="00D761DE">
      <w:pPr>
        <w:jc w:val="center"/>
        <w:rPr>
          <w:rFonts w:ascii="Times New Roman" w:hAnsi="Times New Roman"/>
          <w:szCs w:val="24"/>
        </w:rPr>
      </w:pPr>
    </w:p>
    <w:p w14:paraId="054E33BD" w14:textId="3E5F161C" w:rsidR="00D761DE" w:rsidRDefault="00D761DE" w:rsidP="00D761DE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Fecha: :(d/m/</w:t>
      </w:r>
      <w:proofErr w:type="gramStart"/>
      <w:r w:rsidRPr="00D761DE">
        <w:rPr>
          <w:rFonts w:ascii="Times New Roman" w:hAnsi="Times New Roman"/>
          <w:szCs w:val="24"/>
        </w:rPr>
        <w:t>a)(</w:t>
      </w:r>
      <w:proofErr w:type="gramEnd"/>
      <w:r w:rsidRPr="00D761DE">
        <w:rPr>
          <w:rFonts w:ascii="Times New Roman" w:hAnsi="Times New Roman"/>
          <w:szCs w:val="24"/>
        </w:rPr>
        <w:t xml:space="preserve">___/___/___) </w:t>
      </w:r>
    </w:p>
    <w:p w14:paraId="4D97DD58" w14:textId="77777777" w:rsidR="00D1310D" w:rsidRPr="00D761DE" w:rsidRDefault="00D1310D" w:rsidP="00D1310D">
      <w:pPr>
        <w:jc w:val="both"/>
        <w:rPr>
          <w:rFonts w:ascii="Times New Roman" w:hAnsi="Times New Roman"/>
          <w:szCs w:val="24"/>
        </w:rPr>
      </w:pPr>
    </w:p>
    <w:p w14:paraId="003B53CC" w14:textId="087A5F0D" w:rsidR="00D761DE" w:rsidRPr="00D761DE" w:rsidRDefault="00D761DE" w:rsidP="00D761DE">
      <w:pPr>
        <w:numPr>
          <w:ilvl w:val="1"/>
          <w:numId w:val="6"/>
        </w:numPr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 xml:space="preserve">Descripción de actividades asignadas al </w:t>
      </w:r>
      <w:r w:rsidR="007C4FDA">
        <w:rPr>
          <w:rFonts w:ascii="Times New Roman" w:hAnsi="Times New Roman"/>
          <w:szCs w:val="24"/>
        </w:rPr>
        <w:t>practicante</w:t>
      </w:r>
      <w:r w:rsidRPr="00D761DE">
        <w:rPr>
          <w:rFonts w:ascii="Times New Roman" w:hAnsi="Times New Roman"/>
          <w:szCs w:val="24"/>
        </w:rPr>
        <w:t>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Cs w:val="24"/>
        </w:rPr>
        <w:t>________________________________</w:t>
      </w:r>
    </w:p>
    <w:p w14:paraId="7F0A66A0" w14:textId="005CF49D" w:rsidR="00D761DE" w:rsidRPr="00D761DE" w:rsidRDefault="00D761DE" w:rsidP="00D761DE">
      <w:pPr>
        <w:numPr>
          <w:ilvl w:val="1"/>
          <w:numId w:val="6"/>
        </w:numPr>
        <w:tabs>
          <w:tab w:val="num" w:pos="1440"/>
        </w:tabs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 xml:space="preserve">¿Cuenta el </w:t>
      </w:r>
      <w:r w:rsidR="007C4FDA">
        <w:rPr>
          <w:rFonts w:ascii="Times New Roman" w:hAnsi="Times New Roman"/>
          <w:szCs w:val="24"/>
        </w:rPr>
        <w:t>practicante</w:t>
      </w:r>
      <w:r w:rsidRPr="00D761DE">
        <w:rPr>
          <w:rFonts w:ascii="Times New Roman" w:hAnsi="Times New Roman"/>
          <w:szCs w:val="24"/>
        </w:rPr>
        <w:t xml:space="preserve"> con conocimientos del tema relacionado con las funciones encomendadas? SI </w:t>
      </w:r>
      <w:proofErr w:type="gramStart"/>
      <w:r w:rsidRPr="00D761DE">
        <w:rPr>
          <w:rFonts w:ascii="Times New Roman" w:hAnsi="Times New Roman"/>
          <w:szCs w:val="24"/>
        </w:rPr>
        <w:t xml:space="preserve">(  </w:t>
      </w:r>
      <w:r w:rsidR="001E5D01">
        <w:rPr>
          <w:rFonts w:ascii="Times New Roman" w:hAnsi="Times New Roman"/>
          <w:szCs w:val="24"/>
        </w:rPr>
        <w:t>)</w:t>
      </w:r>
      <w:proofErr w:type="gramEnd"/>
      <w:r w:rsidRPr="00D761DE">
        <w:rPr>
          <w:rFonts w:ascii="Times New Roman" w:hAnsi="Times New Roman"/>
          <w:szCs w:val="24"/>
        </w:rPr>
        <w:t xml:space="preserve"> NO (  )</w:t>
      </w:r>
    </w:p>
    <w:p w14:paraId="4D100272" w14:textId="7773D3DA" w:rsidR="00D761DE" w:rsidRPr="00D761DE" w:rsidRDefault="00D761DE" w:rsidP="00D761DE">
      <w:pPr>
        <w:numPr>
          <w:ilvl w:val="1"/>
          <w:numId w:val="6"/>
        </w:numPr>
        <w:tabs>
          <w:tab w:val="num" w:pos="1440"/>
        </w:tabs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 xml:space="preserve">Requiere apoyo de un docente especialista en el tema o de alguien dentro de la organización donde desarrolla la práctica?: SI </w:t>
      </w:r>
      <w:proofErr w:type="gramStart"/>
      <w:r w:rsidRPr="00D761DE">
        <w:rPr>
          <w:rFonts w:ascii="Times New Roman" w:hAnsi="Times New Roman"/>
          <w:szCs w:val="24"/>
        </w:rPr>
        <w:t xml:space="preserve">( </w:t>
      </w:r>
      <w:r w:rsidR="001E5D01">
        <w:rPr>
          <w:rFonts w:ascii="Times New Roman" w:hAnsi="Times New Roman"/>
          <w:szCs w:val="24"/>
        </w:rPr>
        <w:t xml:space="preserve"> </w:t>
      </w:r>
      <w:r w:rsidRPr="00D761DE">
        <w:rPr>
          <w:rFonts w:ascii="Times New Roman" w:hAnsi="Times New Roman"/>
          <w:szCs w:val="24"/>
        </w:rPr>
        <w:t>)</w:t>
      </w:r>
      <w:proofErr w:type="gramEnd"/>
      <w:r w:rsidRPr="00D761DE">
        <w:rPr>
          <w:rFonts w:ascii="Times New Roman" w:hAnsi="Times New Roman"/>
          <w:szCs w:val="24"/>
        </w:rPr>
        <w:t xml:space="preserve"> NO (  )</w:t>
      </w:r>
    </w:p>
    <w:p w14:paraId="7A3AB8D6" w14:textId="1F643D26" w:rsidR="00D761DE" w:rsidRPr="00D761DE" w:rsidRDefault="00D761DE" w:rsidP="00D761DE">
      <w:pPr>
        <w:numPr>
          <w:ilvl w:val="1"/>
          <w:numId w:val="6"/>
        </w:numPr>
        <w:tabs>
          <w:tab w:val="num" w:pos="1440"/>
        </w:tabs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Si el punto anterior es afirmativo, describir el tipo de apoyo que recibió y que material de guía fue entregado (libros, archivos electrónicos, normas, etc.):</w:t>
      </w:r>
    </w:p>
    <w:p w14:paraId="39D1D963" w14:textId="4F965ABA" w:rsidR="00D761DE" w:rsidRDefault="00D761DE" w:rsidP="00830F28">
      <w:pPr>
        <w:ind w:left="708"/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_____________________________________________________________________________________________________________________</w:t>
      </w:r>
      <w:r w:rsidR="00830F28" w:rsidRPr="00D761DE">
        <w:rPr>
          <w:rFonts w:ascii="Times New Roman" w:hAnsi="Times New Roman"/>
          <w:szCs w:val="24"/>
        </w:rPr>
        <w:t>_______________________________________________________________________________________________________________________________________________________________________________________________</w:t>
      </w:r>
    </w:p>
    <w:p w14:paraId="562382DC" w14:textId="77777777" w:rsidR="00830F28" w:rsidRPr="00D761DE" w:rsidRDefault="00830F28" w:rsidP="00830F28">
      <w:pPr>
        <w:ind w:left="708"/>
        <w:jc w:val="both"/>
        <w:rPr>
          <w:rFonts w:ascii="Times New Roman" w:hAnsi="Times New Roman"/>
          <w:szCs w:val="24"/>
        </w:rPr>
      </w:pPr>
    </w:p>
    <w:p w14:paraId="428D7751" w14:textId="5C2E15F2" w:rsidR="00D761DE" w:rsidRPr="00D761DE" w:rsidRDefault="00D761DE" w:rsidP="00830F28">
      <w:pPr>
        <w:numPr>
          <w:ilvl w:val="1"/>
          <w:numId w:val="6"/>
        </w:numPr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 xml:space="preserve">¿Qué recomendaciones tiene el </w:t>
      </w:r>
      <w:r w:rsidR="007C4FDA">
        <w:rPr>
          <w:rFonts w:ascii="Times New Roman" w:hAnsi="Times New Roman"/>
          <w:szCs w:val="24"/>
        </w:rPr>
        <w:t>practicante</w:t>
      </w:r>
      <w:r w:rsidRPr="00D761DE">
        <w:rPr>
          <w:rFonts w:ascii="Times New Roman" w:hAnsi="Times New Roman"/>
          <w:szCs w:val="24"/>
        </w:rPr>
        <w:t xml:space="preserve"> sobre su plan de estudios, en que podemos fortalecer el programa?:_____________________________________________________</w:t>
      </w:r>
    </w:p>
    <w:p w14:paraId="48273BC9" w14:textId="6C9AB84D" w:rsidR="00D761DE" w:rsidRDefault="00D761DE" w:rsidP="00830F28">
      <w:pPr>
        <w:ind w:left="720"/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9D4D80" w14:textId="0E2C129F" w:rsidR="00D1310D" w:rsidRDefault="00D1310D" w:rsidP="00D1310D">
      <w:pPr>
        <w:jc w:val="both"/>
        <w:rPr>
          <w:rFonts w:ascii="Times New Roman" w:hAnsi="Times New Roman"/>
          <w:szCs w:val="24"/>
        </w:rPr>
      </w:pPr>
    </w:p>
    <w:p w14:paraId="4BD322C5" w14:textId="70E3ACCA" w:rsidR="00D1310D" w:rsidRDefault="00D1310D" w:rsidP="00D1310D">
      <w:pPr>
        <w:jc w:val="both"/>
        <w:rPr>
          <w:rFonts w:ascii="Times New Roman" w:hAnsi="Times New Roman"/>
          <w:szCs w:val="24"/>
        </w:rPr>
      </w:pPr>
    </w:p>
    <w:p w14:paraId="233ACC5A" w14:textId="77777777" w:rsidR="00D1310D" w:rsidRPr="00EE1CA2" w:rsidRDefault="00D1310D" w:rsidP="00D1310D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Firmas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3827"/>
        <w:gridCol w:w="1276"/>
        <w:gridCol w:w="3448"/>
      </w:tblGrid>
      <w:tr w:rsidR="00D1310D" w:rsidRPr="00044A7A" w14:paraId="56A7859C" w14:textId="77777777" w:rsidTr="009E4B91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21BE6D11" w14:textId="77777777" w:rsidR="00D1310D" w:rsidRPr="00044A7A" w:rsidRDefault="00D1310D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Se firma en:</w:t>
            </w:r>
          </w:p>
        </w:tc>
        <w:tc>
          <w:tcPr>
            <w:tcW w:w="3827" w:type="dxa"/>
          </w:tcPr>
          <w:p w14:paraId="216AECE2" w14:textId="77777777" w:rsidR="00D1310D" w:rsidRPr="00044A7A" w:rsidRDefault="00D1310D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1E0E6D6D" w14:textId="77777777" w:rsidR="00D1310D" w:rsidRPr="00044A7A" w:rsidRDefault="00D1310D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Fecha</w:t>
            </w:r>
          </w:p>
        </w:tc>
        <w:tc>
          <w:tcPr>
            <w:tcW w:w="3448" w:type="dxa"/>
          </w:tcPr>
          <w:p w14:paraId="2A88A17A" w14:textId="77777777" w:rsidR="00D1310D" w:rsidRPr="00044A7A" w:rsidRDefault="00D1310D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0E5D0FFB" w14:textId="77777777" w:rsidR="00D1310D" w:rsidRDefault="00D1310D" w:rsidP="00D1310D">
      <w:pPr>
        <w:jc w:val="both"/>
        <w:rPr>
          <w:rFonts w:ascii="Times New Roman" w:hAnsi="Times New Roman"/>
          <w:szCs w:val="24"/>
        </w:rPr>
      </w:pPr>
    </w:p>
    <w:p w14:paraId="0C26E930" w14:textId="4BCC8950" w:rsidR="00D1310D" w:rsidRDefault="00D1310D" w:rsidP="00D1310D">
      <w:pPr>
        <w:jc w:val="both"/>
        <w:rPr>
          <w:rFonts w:ascii="Times New Roman" w:hAnsi="Times New Roman"/>
          <w:szCs w:val="24"/>
        </w:rPr>
      </w:pPr>
    </w:p>
    <w:tbl>
      <w:tblPr>
        <w:tblStyle w:val="Tablaconcuadrcula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25"/>
        <w:gridCol w:w="3969"/>
      </w:tblGrid>
      <w:tr w:rsidR="00D1310D" w:rsidRPr="00EE1CA2" w14:paraId="589A1D87" w14:textId="77777777" w:rsidTr="00D1310D">
        <w:trPr>
          <w:trHeight w:val="269"/>
          <w:jc w:val="center"/>
        </w:trPr>
        <w:tc>
          <w:tcPr>
            <w:tcW w:w="4395" w:type="dxa"/>
            <w:tcBorders>
              <w:top w:val="single" w:sz="4" w:space="0" w:color="auto"/>
            </w:tcBorders>
            <w:vAlign w:val="center"/>
          </w:tcPr>
          <w:p w14:paraId="66FB4C2C" w14:textId="77777777" w:rsidR="00D1310D" w:rsidRPr="00EE1CA2" w:rsidRDefault="00D1310D" w:rsidP="009E4B91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Practicante</w:t>
            </w:r>
          </w:p>
        </w:tc>
        <w:tc>
          <w:tcPr>
            <w:tcW w:w="425" w:type="dxa"/>
            <w:vAlign w:val="center"/>
          </w:tcPr>
          <w:p w14:paraId="51A62760" w14:textId="77777777" w:rsidR="00D1310D" w:rsidRPr="00EE1CA2" w:rsidRDefault="00D1310D" w:rsidP="009E4B91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  <w:vAlign w:val="center"/>
          </w:tcPr>
          <w:p w14:paraId="6E415D39" w14:textId="77777777" w:rsidR="00D1310D" w:rsidRPr="00EE1CA2" w:rsidRDefault="00D1310D" w:rsidP="009E4B91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 w:rsidRPr="00EE1CA2">
              <w:rPr>
                <w:rFonts w:ascii="Times New Roman" w:hAnsi="Times New Roman"/>
                <w:bCs/>
                <w:szCs w:val="24"/>
              </w:rPr>
              <w:t>Tutor</w:t>
            </w:r>
          </w:p>
        </w:tc>
      </w:tr>
    </w:tbl>
    <w:p w14:paraId="00BCA8B8" w14:textId="60A14879" w:rsidR="00D1310D" w:rsidRDefault="00D1310D" w:rsidP="00D1310D">
      <w:pPr>
        <w:rPr>
          <w:rFonts w:ascii="Times New Roman" w:hAnsi="Times New Roman"/>
          <w:szCs w:val="24"/>
        </w:rPr>
      </w:pPr>
    </w:p>
    <w:p w14:paraId="26663B8D" w14:textId="3B075D40" w:rsidR="00D1310D" w:rsidRDefault="00D1310D" w:rsidP="00D1310D">
      <w:pPr>
        <w:jc w:val="both"/>
        <w:rPr>
          <w:rFonts w:ascii="Times New Roman" w:hAnsi="Times New Roman"/>
          <w:szCs w:val="24"/>
        </w:rPr>
      </w:pPr>
    </w:p>
    <w:p w14:paraId="24912F9A" w14:textId="56134ADD" w:rsidR="00D1310D" w:rsidRDefault="00D1310D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br w:type="page"/>
      </w:r>
    </w:p>
    <w:p w14:paraId="134B1118" w14:textId="77777777" w:rsidR="005524FF" w:rsidRPr="00EE1CA2" w:rsidRDefault="005524FF" w:rsidP="005524FF">
      <w:pPr>
        <w:jc w:val="center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lastRenderedPageBreak/>
        <w:t>Bitácora de seguimiento del curso Práctica profesional en modalidad</w:t>
      </w:r>
    </w:p>
    <w:p w14:paraId="41DB7F30" w14:textId="62D79263" w:rsidR="005524FF" w:rsidRDefault="005524FF" w:rsidP="005524FF">
      <w:pPr>
        <w:jc w:val="center"/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bCs/>
          <w:sz w:val="32"/>
        </w:rPr>
        <w:t>Práctica Empresarial/Inmersión Empresaria</w:t>
      </w:r>
      <w:r>
        <w:rPr>
          <w:rFonts w:ascii="Times New Roman" w:hAnsi="Times New Roman"/>
          <w:b/>
          <w:bCs/>
          <w:sz w:val="32"/>
        </w:rPr>
        <w:t>l (Segundo mes)</w:t>
      </w:r>
    </w:p>
    <w:p w14:paraId="3D2BEE95" w14:textId="0317DD53" w:rsidR="00D1310D" w:rsidRDefault="00D1310D" w:rsidP="00D1310D">
      <w:pPr>
        <w:jc w:val="both"/>
        <w:rPr>
          <w:rFonts w:ascii="Times New Roman" w:hAnsi="Times New Roman"/>
          <w:szCs w:val="24"/>
        </w:rPr>
      </w:pPr>
    </w:p>
    <w:p w14:paraId="45926835" w14:textId="77777777" w:rsidR="005524FF" w:rsidRPr="00D761DE" w:rsidRDefault="005524FF" w:rsidP="00D1310D">
      <w:pPr>
        <w:jc w:val="both"/>
        <w:rPr>
          <w:rFonts w:ascii="Times New Roman" w:hAnsi="Times New Roman"/>
          <w:szCs w:val="24"/>
        </w:rPr>
      </w:pPr>
    </w:p>
    <w:p w14:paraId="242D744C" w14:textId="0E7400B0" w:rsidR="00D761DE" w:rsidRDefault="00D761DE" w:rsidP="00D761DE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Fecha: :(d/m/</w:t>
      </w:r>
      <w:proofErr w:type="gramStart"/>
      <w:r w:rsidRPr="00D761DE">
        <w:rPr>
          <w:rFonts w:ascii="Times New Roman" w:hAnsi="Times New Roman"/>
          <w:szCs w:val="24"/>
        </w:rPr>
        <w:t>a)(</w:t>
      </w:r>
      <w:proofErr w:type="gramEnd"/>
      <w:r w:rsidRPr="00D761DE">
        <w:rPr>
          <w:rFonts w:ascii="Times New Roman" w:hAnsi="Times New Roman"/>
          <w:szCs w:val="24"/>
        </w:rPr>
        <w:t>___/___/___)</w:t>
      </w:r>
    </w:p>
    <w:p w14:paraId="34435C27" w14:textId="77777777" w:rsidR="00D1310D" w:rsidRPr="00D761DE" w:rsidRDefault="00D1310D" w:rsidP="00D1310D">
      <w:pPr>
        <w:jc w:val="both"/>
        <w:rPr>
          <w:rFonts w:ascii="Times New Roman" w:hAnsi="Times New Roman"/>
          <w:szCs w:val="24"/>
        </w:rPr>
      </w:pPr>
    </w:p>
    <w:p w14:paraId="7ED35F1F" w14:textId="2F54C9F1" w:rsidR="00D761DE" w:rsidRPr="00D761DE" w:rsidRDefault="00D761DE" w:rsidP="00D761DE">
      <w:pPr>
        <w:numPr>
          <w:ilvl w:val="1"/>
          <w:numId w:val="6"/>
        </w:numPr>
        <w:tabs>
          <w:tab w:val="num" w:pos="1440"/>
        </w:tabs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 xml:space="preserve">¿Las actividades adelantadas, coinciden con las asignadas en el punto anterior (1)? </w:t>
      </w:r>
      <w:r w:rsidR="00D1310D">
        <w:rPr>
          <w:rFonts w:ascii="Times New Roman" w:hAnsi="Times New Roman"/>
          <w:szCs w:val="24"/>
        </w:rPr>
        <w:t xml:space="preserve">                     </w:t>
      </w:r>
      <w:r w:rsidRPr="00D761DE">
        <w:rPr>
          <w:rFonts w:ascii="Times New Roman" w:hAnsi="Times New Roman"/>
          <w:szCs w:val="24"/>
        </w:rPr>
        <w:t xml:space="preserve">SI </w:t>
      </w:r>
      <w:proofErr w:type="gramStart"/>
      <w:r w:rsidRPr="00D761DE">
        <w:rPr>
          <w:rFonts w:ascii="Times New Roman" w:hAnsi="Times New Roman"/>
          <w:szCs w:val="24"/>
        </w:rPr>
        <w:t xml:space="preserve">( </w:t>
      </w:r>
      <w:r w:rsidR="001E5D01">
        <w:rPr>
          <w:rFonts w:ascii="Times New Roman" w:hAnsi="Times New Roman"/>
          <w:szCs w:val="24"/>
        </w:rPr>
        <w:t xml:space="preserve"> )</w:t>
      </w:r>
      <w:proofErr w:type="gramEnd"/>
      <w:r w:rsidRPr="00D761DE">
        <w:rPr>
          <w:rFonts w:ascii="Times New Roman" w:hAnsi="Times New Roman"/>
          <w:szCs w:val="24"/>
        </w:rPr>
        <w:t xml:space="preserve"> NO (  ), </w:t>
      </w:r>
      <w:r w:rsidR="00D1310D">
        <w:rPr>
          <w:rFonts w:ascii="Times New Roman" w:hAnsi="Times New Roman"/>
          <w:szCs w:val="24"/>
        </w:rPr>
        <w:t>¿</w:t>
      </w:r>
      <w:r w:rsidRPr="00D761DE">
        <w:rPr>
          <w:rFonts w:ascii="Times New Roman" w:hAnsi="Times New Roman"/>
          <w:szCs w:val="24"/>
        </w:rPr>
        <w:t>qu</w:t>
      </w:r>
      <w:r w:rsidR="00D1310D">
        <w:rPr>
          <w:rFonts w:ascii="Times New Roman" w:hAnsi="Times New Roman"/>
          <w:szCs w:val="24"/>
        </w:rPr>
        <w:t>é</w:t>
      </w:r>
      <w:r w:rsidRPr="00D761DE">
        <w:rPr>
          <w:rFonts w:ascii="Times New Roman" w:hAnsi="Times New Roman"/>
          <w:szCs w:val="24"/>
        </w:rPr>
        <w:t xml:space="preserve"> actividades adicionales ha realizado</w:t>
      </w:r>
      <w:r w:rsidR="00D1310D">
        <w:rPr>
          <w:rFonts w:ascii="Times New Roman" w:hAnsi="Times New Roman"/>
          <w:szCs w:val="24"/>
        </w:rPr>
        <w:t>?</w:t>
      </w:r>
      <w:r w:rsidRPr="00D761DE">
        <w:rPr>
          <w:rFonts w:ascii="Times New Roman" w:hAnsi="Times New Roman"/>
          <w:szCs w:val="24"/>
        </w:rPr>
        <w:t xml:space="preserve">: </w:t>
      </w:r>
    </w:p>
    <w:p w14:paraId="4BC7B1E5" w14:textId="25A64BCC" w:rsidR="00D1310D" w:rsidRDefault="00D1310D" w:rsidP="00D1310D">
      <w:pPr>
        <w:ind w:left="708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DF52E76" w14:textId="65C4D90D" w:rsidR="00D761DE" w:rsidRPr="00D761DE" w:rsidRDefault="00D761DE" w:rsidP="00D1310D">
      <w:pPr>
        <w:ind w:left="708"/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 xml:space="preserve">¿Ha requerido material de apoyo para el desempeño de sus labores?: SI </w:t>
      </w:r>
      <w:proofErr w:type="gramStart"/>
      <w:r w:rsidRPr="00D761DE">
        <w:rPr>
          <w:rFonts w:ascii="Times New Roman" w:hAnsi="Times New Roman"/>
          <w:szCs w:val="24"/>
        </w:rPr>
        <w:t>(  )</w:t>
      </w:r>
      <w:proofErr w:type="gramEnd"/>
      <w:r w:rsidRPr="00D761DE">
        <w:rPr>
          <w:rFonts w:ascii="Times New Roman" w:hAnsi="Times New Roman"/>
          <w:szCs w:val="24"/>
        </w:rPr>
        <w:t xml:space="preserve"> NO (  ), ¿qué recomendaciones puede dar a la facultad?</w:t>
      </w:r>
    </w:p>
    <w:p w14:paraId="120424A2" w14:textId="1D501FAC" w:rsidR="00D761DE" w:rsidRPr="00D761DE" w:rsidRDefault="00D761DE" w:rsidP="00D1310D">
      <w:pPr>
        <w:ind w:left="708"/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  <w:r w:rsidR="00D1310D">
        <w:rPr>
          <w:rFonts w:ascii="Times New Roman" w:hAnsi="Times New Roman"/>
          <w:szCs w:val="24"/>
        </w:rPr>
        <w:t>__________________________________________________________________________</w:t>
      </w:r>
    </w:p>
    <w:p w14:paraId="43FE246E" w14:textId="77777777" w:rsidR="00D761DE" w:rsidRPr="00D761DE" w:rsidRDefault="00D761DE" w:rsidP="00D761DE">
      <w:pPr>
        <w:numPr>
          <w:ilvl w:val="1"/>
          <w:numId w:val="6"/>
        </w:numPr>
        <w:tabs>
          <w:tab w:val="num" w:pos="1440"/>
        </w:tabs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Anotar las recomendaciones o comentarios del jefe inmediato:</w:t>
      </w:r>
    </w:p>
    <w:p w14:paraId="07C8780A" w14:textId="64CD0023" w:rsidR="00D761DE" w:rsidRPr="00D761DE" w:rsidRDefault="00D761DE" w:rsidP="00D1310D">
      <w:pPr>
        <w:ind w:left="708"/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  <w:r w:rsidR="00D1310D">
        <w:rPr>
          <w:rFonts w:ascii="Times New Roman" w:hAnsi="Times New Roman"/>
          <w:szCs w:val="24"/>
        </w:rPr>
        <w:t>__________________________________________________________________________</w:t>
      </w:r>
    </w:p>
    <w:p w14:paraId="45E8CF8D" w14:textId="099DA399" w:rsidR="00D1310D" w:rsidRDefault="00C137BF" w:rsidP="00D1310D">
      <w:pPr>
        <w:numPr>
          <w:ilvl w:val="1"/>
          <w:numId w:val="6"/>
        </w:num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¿</w:t>
      </w:r>
      <w:r w:rsidR="00D761DE" w:rsidRPr="00D761DE">
        <w:rPr>
          <w:rFonts w:ascii="Times New Roman" w:hAnsi="Times New Roman"/>
          <w:szCs w:val="24"/>
        </w:rPr>
        <w:t xml:space="preserve">El </w:t>
      </w:r>
      <w:r w:rsidR="007C4FDA">
        <w:rPr>
          <w:rFonts w:ascii="Times New Roman" w:hAnsi="Times New Roman"/>
          <w:szCs w:val="24"/>
        </w:rPr>
        <w:t>practicante</w:t>
      </w:r>
      <w:r w:rsidR="00D761DE" w:rsidRPr="00D761DE">
        <w:rPr>
          <w:rFonts w:ascii="Times New Roman" w:hAnsi="Times New Roman"/>
          <w:szCs w:val="24"/>
        </w:rPr>
        <w:t xml:space="preserve"> considera que la práctica ha sido un medio de aprendizaje?: SI </w:t>
      </w:r>
      <w:proofErr w:type="gramStart"/>
      <w:r w:rsidR="00D761DE" w:rsidRPr="00D761DE">
        <w:rPr>
          <w:rFonts w:ascii="Times New Roman" w:hAnsi="Times New Roman"/>
          <w:szCs w:val="24"/>
        </w:rPr>
        <w:t>(  )</w:t>
      </w:r>
      <w:proofErr w:type="gramEnd"/>
      <w:r w:rsidR="00D761DE" w:rsidRPr="00D761DE">
        <w:rPr>
          <w:rFonts w:ascii="Times New Roman" w:hAnsi="Times New Roman"/>
          <w:szCs w:val="24"/>
        </w:rPr>
        <w:t xml:space="preserve"> NO (  ), </w:t>
      </w:r>
      <w:r w:rsidR="00D1310D">
        <w:rPr>
          <w:rFonts w:ascii="Times New Roman" w:hAnsi="Times New Roman"/>
          <w:szCs w:val="24"/>
        </w:rPr>
        <w:t>¿</w:t>
      </w:r>
      <w:r w:rsidR="00D761DE" w:rsidRPr="00D761DE">
        <w:rPr>
          <w:rFonts w:ascii="Times New Roman" w:hAnsi="Times New Roman"/>
          <w:szCs w:val="24"/>
        </w:rPr>
        <w:t>por qué?:</w:t>
      </w:r>
    </w:p>
    <w:p w14:paraId="30B1D693" w14:textId="31D442C8" w:rsidR="00D761DE" w:rsidRPr="00D761DE" w:rsidRDefault="00D1310D" w:rsidP="00D1310D">
      <w:pPr>
        <w:ind w:left="708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______________________</w:t>
      </w:r>
      <w:r w:rsidR="00D761DE" w:rsidRPr="00D761DE">
        <w:rPr>
          <w:rFonts w:ascii="Times New Roman" w:hAnsi="Times New Roman"/>
          <w:szCs w:val="24"/>
        </w:rPr>
        <w:t>__________________________</w:t>
      </w:r>
      <w:r>
        <w:rPr>
          <w:rFonts w:ascii="Times New Roman" w:hAnsi="Times New Roman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761DE" w:rsidRPr="00D761DE">
        <w:rPr>
          <w:rFonts w:ascii="Times New Roman" w:hAnsi="Times New Roman"/>
          <w:szCs w:val="24"/>
        </w:rPr>
        <w:t>___</w:t>
      </w:r>
    </w:p>
    <w:p w14:paraId="67EB4DEB" w14:textId="77777777" w:rsidR="00D1310D" w:rsidRDefault="00D1310D" w:rsidP="00D1310D">
      <w:pPr>
        <w:tabs>
          <w:tab w:val="num" w:pos="720"/>
        </w:tabs>
        <w:jc w:val="both"/>
        <w:rPr>
          <w:rFonts w:ascii="Times New Roman" w:hAnsi="Times New Roman"/>
          <w:szCs w:val="24"/>
        </w:rPr>
      </w:pPr>
    </w:p>
    <w:p w14:paraId="632A8E73" w14:textId="77777777" w:rsidR="00D1310D" w:rsidRDefault="00D1310D" w:rsidP="00D1310D">
      <w:pPr>
        <w:tabs>
          <w:tab w:val="num" w:pos="720"/>
        </w:tabs>
        <w:jc w:val="both"/>
        <w:rPr>
          <w:rFonts w:ascii="Times New Roman" w:hAnsi="Times New Roman"/>
          <w:szCs w:val="24"/>
        </w:rPr>
      </w:pPr>
    </w:p>
    <w:p w14:paraId="544E51C4" w14:textId="77777777" w:rsidR="00D1310D" w:rsidRDefault="00D1310D" w:rsidP="00D1310D">
      <w:pPr>
        <w:jc w:val="both"/>
        <w:rPr>
          <w:rFonts w:ascii="Times New Roman" w:hAnsi="Times New Roman"/>
          <w:szCs w:val="24"/>
        </w:rPr>
      </w:pPr>
    </w:p>
    <w:p w14:paraId="5BA3C00A" w14:textId="77777777" w:rsidR="00D1310D" w:rsidRPr="00EE1CA2" w:rsidRDefault="00D1310D" w:rsidP="00D1310D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Firmas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3827"/>
        <w:gridCol w:w="1276"/>
        <w:gridCol w:w="3448"/>
      </w:tblGrid>
      <w:tr w:rsidR="00D1310D" w:rsidRPr="00044A7A" w14:paraId="2AE371BA" w14:textId="77777777" w:rsidTr="009E4B91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340B38CB" w14:textId="77777777" w:rsidR="00D1310D" w:rsidRPr="00044A7A" w:rsidRDefault="00D1310D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Se firma en:</w:t>
            </w:r>
          </w:p>
        </w:tc>
        <w:tc>
          <w:tcPr>
            <w:tcW w:w="3827" w:type="dxa"/>
          </w:tcPr>
          <w:p w14:paraId="2D8E9292" w14:textId="77777777" w:rsidR="00D1310D" w:rsidRPr="00044A7A" w:rsidRDefault="00D1310D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5199C82D" w14:textId="77777777" w:rsidR="00D1310D" w:rsidRPr="00044A7A" w:rsidRDefault="00D1310D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Fecha</w:t>
            </w:r>
          </w:p>
        </w:tc>
        <w:tc>
          <w:tcPr>
            <w:tcW w:w="3448" w:type="dxa"/>
          </w:tcPr>
          <w:p w14:paraId="13A137B9" w14:textId="77777777" w:rsidR="00D1310D" w:rsidRPr="00044A7A" w:rsidRDefault="00D1310D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728EA4EA" w14:textId="77777777" w:rsidR="00D1310D" w:rsidRDefault="00D1310D" w:rsidP="00D1310D">
      <w:pPr>
        <w:jc w:val="both"/>
        <w:rPr>
          <w:rFonts w:ascii="Times New Roman" w:hAnsi="Times New Roman"/>
          <w:szCs w:val="24"/>
        </w:rPr>
      </w:pPr>
    </w:p>
    <w:p w14:paraId="655995A0" w14:textId="77777777" w:rsidR="00D1310D" w:rsidRDefault="00D1310D" w:rsidP="00D1310D">
      <w:pPr>
        <w:jc w:val="both"/>
        <w:rPr>
          <w:rFonts w:ascii="Times New Roman" w:hAnsi="Times New Roman"/>
          <w:szCs w:val="24"/>
        </w:rPr>
      </w:pPr>
    </w:p>
    <w:tbl>
      <w:tblPr>
        <w:tblStyle w:val="Tablaconcuadrcula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25"/>
        <w:gridCol w:w="3969"/>
      </w:tblGrid>
      <w:tr w:rsidR="00D1310D" w:rsidRPr="00EE1CA2" w14:paraId="625A3D3C" w14:textId="77777777" w:rsidTr="009E4B91">
        <w:trPr>
          <w:trHeight w:val="269"/>
          <w:jc w:val="center"/>
        </w:trPr>
        <w:tc>
          <w:tcPr>
            <w:tcW w:w="4395" w:type="dxa"/>
            <w:tcBorders>
              <w:top w:val="single" w:sz="4" w:space="0" w:color="auto"/>
            </w:tcBorders>
            <w:vAlign w:val="center"/>
          </w:tcPr>
          <w:p w14:paraId="38CDF544" w14:textId="77777777" w:rsidR="00D1310D" w:rsidRPr="00EE1CA2" w:rsidRDefault="00D1310D" w:rsidP="009E4B91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Practicante</w:t>
            </w:r>
          </w:p>
        </w:tc>
        <w:tc>
          <w:tcPr>
            <w:tcW w:w="425" w:type="dxa"/>
            <w:vAlign w:val="center"/>
          </w:tcPr>
          <w:p w14:paraId="5046F8E2" w14:textId="77777777" w:rsidR="00D1310D" w:rsidRPr="00EE1CA2" w:rsidRDefault="00D1310D" w:rsidP="009E4B91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  <w:vAlign w:val="center"/>
          </w:tcPr>
          <w:p w14:paraId="4DC6E55F" w14:textId="77777777" w:rsidR="00D1310D" w:rsidRPr="00EE1CA2" w:rsidRDefault="00D1310D" w:rsidP="009E4B91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 w:rsidRPr="00EE1CA2">
              <w:rPr>
                <w:rFonts w:ascii="Times New Roman" w:hAnsi="Times New Roman"/>
                <w:bCs/>
                <w:szCs w:val="24"/>
              </w:rPr>
              <w:t>Tutor</w:t>
            </w:r>
          </w:p>
        </w:tc>
      </w:tr>
    </w:tbl>
    <w:p w14:paraId="3AEC0AD4" w14:textId="77777777" w:rsidR="00D1310D" w:rsidRDefault="00D1310D" w:rsidP="00D1310D">
      <w:pPr>
        <w:rPr>
          <w:rFonts w:ascii="Times New Roman" w:hAnsi="Times New Roman"/>
          <w:szCs w:val="24"/>
        </w:rPr>
      </w:pPr>
    </w:p>
    <w:p w14:paraId="0C682D4D" w14:textId="77777777" w:rsidR="00D1310D" w:rsidRDefault="00D1310D" w:rsidP="00D1310D">
      <w:pPr>
        <w:jc w:val="both"/>
        <w:rPr>
          <w:rFonts w:ascii="Times New Roman" w:hAnsi="Times New Roman"/>
          <w:szCs w:val="24"/>
        </w:rPr>
      </w:pPr>
    </w:p>
    <w:p w14:paraId="139EA4FD" w14:textId="77777777" w:rsidR="00D1310D" w:rsidRDefault="00D1310D" w:rsidP="00D1310D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br w:type="page"/>
      </w:r>
    </w:p>
    <w:p w14:paraId="45C638DC" w14:textId="77777777" w:rsidR="005524FF" w:rsidRPr="00EE1CA2" w:rsidRDefault="005524FF" w:rsidP="005524FF">
      <w:pPr>
        <w:jc w:val="center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lastRenderedPageBreak/>
        <w:t>Bitácora de seguimiento del curso Práctica profesional en modalidad</w:t>
      </w:r>
    </w:p>
    <w:p w14:paraId="608038E5" w14:textId="42F53506" w:rsidR="005524FF" w:rsidRDefault="005524FF" w:rsidP="005524FF">
      <w:pPr>
        <w:jc w:val="center"/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bCs/>
          <w:sz w:val="32"/>
        </w:rPr>
        <w:t>Práctica Empresarial/Inmersión Empresaria</w:t>
      </w:r>
      <w:r>
        <w:rPr>
          <w:rFonts w:ascii="Times New Roman" w:hAnsi="Times New Roman"/>
          <w:b/>
          <w:bCs/>
          <w:sz w:val="32"/>
        </w:rPr>
        <w:t>l (Tercer mes)</w:t>
      </w:r>
    </w:p>
    <w:p w14:paraId="3A189FE4" w14:textId="77777777" w:rsidR="00D1310D" w:rsidRDefault="00D1310D" w:rsidP="00D1310D">
      <w:pPr>
        <w:tabs>
          <w:tab w:val="num" w:pos="720"/>
        </w:tabs>
        <w:jc w:val="both"/>
        <w:rPr>
          <w:rFonts w:ascii="Times New Roman" w:hAnsi="Times New Roman"/>
          <w:szCs w:val="24"/>
        </w:rPr>
      </w:pPr>
    </w:p>
    <w:p w14:paraId="5DF16EC2" w14:textId="77777777" w:rsidR="005524FF" w:rsidRDefault="00D761DE" w:rsidP="00D761DE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Fecha: :(d/m/</w:t>
      </w:r>
      <w:proofErr w:type="gramStart"/>
      <w:r w:rsidRPr="00D761DE">
        <w:rPr>
          <w:rFonts w:ascii="Times New Roman" w:hAnsi="Times New Roman"/>
          <w:szCs w:val="24"/>
        </w:rPr>
        <w:t>a)(</w:t>
      </w:r>
      <w:proofErr w:type="gramEnd"/>
      <w:r w:rsidRPr="00D761DE">
        <w:rPr>
          <w:rFonts w:ascii="Times New Roman" w:hAnsi="Times New Roman"/>
          <w:szCs w:val="24"/>
        </w:rPr>
        <w:t xml:space="preserve">___/___/___) </w:t>
      </w:r>
    </w:p>
    <w:p w14:paraId="44C7F31B" w14:textId="77777777" w:rsidR="005524FF" w:rsidRDefault="005524FF" w:rsidP="005524FF">
      <w:pPr>
        <w:tabs>
          <w:tab w:val="num" w:pos="720"/>
        </w:tabs>
        <w:jc w:val="both"/>
        <w:rPr>
          <w:rFonts w:ascii="Times New Roman" w:hAnsi="Times New Roman"/>
          <w:szCs w:val="24"/>
        </w:rPr>
      </w:pPr>
    </w:p>
    <w:p w14:paraId="31818F0F" w14:textId="3384AAD6" w:rsidR="00D761DE" w:rsidRDefault="005524FF" w:rsidP="005524FF">
      <w:pPr>
        <w:tabs>
          <w:tab w:val="num" w:pos="720"/>
        </w:tabs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Entregar un</w:t>
      </w:r>
      <w:r w:rsidR="00D761DE" w:rsidRPr="00D761DE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i</w:t>
      </w:r>
      <w:r w:rsidR="00D761DE" w:rsidRPr="00D761DE">
        <w:rPr>
          <w:rFonts w:ascii="Times New Roman" w:hAnsi="Times New Roman"/>
          <w:szCs w:val="24"/>
        </w:rPr>
        <w:t>nforme (documento adicional en forma de ensayo de no más de (3) tres páginas</w:t>
      </w:r>
      <w:r>
        <w:rPr>
          <w:rFonts w:ascii="Times New Roman" w:hAnsi="Times New Roman"/>
          <w:szCs w:val="24"/>
        </w:rPr>
        <w:t>)</w:t>
      </w:r>
      <w:r w:rsidR="00D761DE" w:rsidRPr="00D761DE">
        <w:rPr>
          <w:rFonts w:ascii="Times New Roman" w:hAnsi="Times New Roman"/>
          <w:szCs w:val="24"/>
        </w:rPr>
        <w:t xml:space="preserve"> que dé respuesta a las siguientes preguntas: </w:t>
      </w:r>
    </w:p>
    <w:p w14:paraId="78214F02" w14:textId="77777777" w:rsidR="00D81C78" w:rsidRPr="00D761DE" w:rsidRDefault="00D81C78" w:rsidP="00D81C78">
      <w:pPr>
        <w:jc w:val="both"/>
        <w:rPr>
          <w:rFonts w:ascii="Times New Roman" w:hAnsi="Times New Roman"/>
          <w:szCs w:val="24"/>
        </w:rPr>
      </w:pPr>
    </w:p>
    <w:p w14:paraId="5259FB21" w14:textId="77777777" w:rsidR="00D761DE" w:rsidRPr="00D761DE" w:rsidRDefault="00D761DE" w:rsidP="00D761DE">
      <w:pPr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a)</w:t>
      </w:r>
      <w:r w:rsidRPr="00D761DE">
        <w:rPr>
          <w:rFonts w:ascii="Times New Roman" w:hAnsi="Times New Roman"/>
          <w:szCs w:val="24"/>
        </w:rPr>
        <w:tab/>
        <w:t>¿Qué ha significado hacer tu práctica profesional en la empresa?</w:t>
      </w:r>
    </w:p>
    <w:p w14:paraId="6104022B" w14:textId="77777777" w:rsidR="00D761DE" w:rsidRPr="00D761DE" w:rsidRDefault="00D761DE" w:rsidP="00D761DE">
      <w:pPr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b)</w:t>
      </w:r>
      <w:r w:rsidRPr="00D761DE">
        <w:rPr>
          <w:rFonts w:ascii="Times New Roman" w:hAnsi="Times New Roman"/>
          <w:szCs w:val="24"/>
        </w:rPr>
        <w:tab/>
        <w:t>¿Cuál es el reto más importante dentro del proceso?</w:t>
      </w:r>
    </w:p>
    <w:p w14:paraId="71D41C03" w14:textId="77777777" w:rsidR="00D761DE" w:rsidRPr="00D761DE" w:rsidRDefault="00D761DE" w:rsidP="00D761DE">
      <w:pPr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c)</w:t>
      </w:r>
      <w:r w:rsidRPr="00D761DE">
        <w:rPr>
          <w:rFonts w:ascii="Times New Roman" w:hAnsi="Times New Roman"/>
          <w:szCs w:val="24"/>
        </w:rPr>
        <w:tab/>
        <w:t>¿Cuál es el aprendizaje más valioso?</w:t>
      </w:r>
    </w:p>
    <w:p w14:paraId="71438A9C" w14:textId="5319389C" w:rsidR="00D761DE" w:rsidRPr="00D761DE" w:rsidRDefault="00D761DE" w:rsidP="00D761DE">
      <w:pPr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d)</w:t>
      </w:r>
      <w:r w:rsidRPr="00D761DE">
        <w:rPr>
          <w:rFonts w:ascii="Times New Roman" w:hAnsi="Times New Roman"/>
          <w:szCs w:val="24"/>
        </w:rPr>
        <w:tab/>
        <w:t xml:space="preserve">¿Qué hace fuerte </w:t>
      </w:r>
      <w:r w:rsidR="00C137BF" w:rsidRPr="00D761DE">
        <w:rPr>
          <w:rFonts w:ascii="Times New Roman" w:hAnsi="Times New Roman"/>
          <w:szCs w:val="24"/>
        </w:rPr>
        <w:t xml:space="preserve">a los </w:t>
      </w:r>
      <w:r w:rsidR="00C137BF">
        <w:rPr>
          <w:rFonts w:ascii="Times New Roman" w:hAnsi="Times New Roman"/>
          <w:szCs w:val="24"/>
        </w:rPr>
        <w:t>practicantes</w:t>
      </w:r>
      <w:r w:rsidRPr="00D761DE">
        <w:rPr>
          <w:rFonts w:ascii="Times New Roman" w:hAnsi="Times New Roman"/>
          <w:szCs w:val="24"/>
        </w:rPr>
        <w:t xml:space="preserve"> de Ingeniería ____________</w:t>
      </w:r>
      <w:r w:rsidR="00D81C78">
        <w:rPr>
          <w:rFonts w:ascii="Times New Roman" w:hAnsi="Times New Roman"/>
          <w:szCs w:val="24"/>
        </w:rPr>
        <w:t>____</w:t>
      </w:r>
      <w:r w:rsidRPr="00D761DE">
        <w:rPr>
          <w:rFonts w:ascii="Times New Roman" w:hAnsi="Times New Roman"/>
          <w:szCs w:val="24"/>
        </w:rPr>
        <w:t xml:space="preserve"> de la UPB en el momento de hacer la práctica?</w:t>
      </w:r>
    </w:p>
    <w:p w14:paraId="472975B0" w14:textId="169E552E" w:rsidR="00D761DE" w:rsidRDefault="00D761DE" w:rsidP="00D761DE">
      <w:pPr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e)</w:t>
      </w:r>
      <w:r w:rsidRPr="00D761DE">
        <w:rPr>
          <w:rFonts w:ascii="Times New Roman" w:hAnsi="Times New Roman"/>
          <w:szCs w:val="24"/>
        </w:rPr>
        <w:tab/>
        <w:t xml:space="preserve">¿Qué lleva el </w:t>
      </w:r>
      <w:r w:rsidR="007C4FDA">
        <w:rPr>
          <w:rFonts w:ascii="Times New Roman" w:hAnsi="Times New Roman"/>
          <w:szCs w:val="24"/>
        </w:rPr>
        <w:t>practicante</w:t>
      </w:r>
      <w:r w:rsidRPr="00D761DE">
        <w:rPr>
          <w:rFonts w:ascii="Times New Roman" w:hAnsi="Times New Roman"/>
          <w:szCs w:val="24"/>
        </w:rPr>
        <w:t xml:space="preserve"> de la UPB a las empresas?</w:t>
      </w:r>
    </w:p>
    <w:p w14:paraId="4031CB30" w14:textId="514CCBED" w:rsidR="00D81C78" w:rsidRDefault="00D81C78" w:rsidP="00D761DE">
      <w:pPr>
        <w:jc w:val="both"/>
        <w:rPr>
          <w:rFonts w:ascii="Times New Roman" w:hAnsi="Times New Roman"/>
          <w:szCs w:val="24"/>
        </w:rPr>
      </w:pPr>
    </w:p>
    <w:p w14:paraId="247BE337" w14:textId="77777777" w:rsidR="00D81C78" w:rsidRDefault="00D81C78" w:rsidP="00D81C78">
      <w:pPr>
        <w:jc w:val="both"/>
        <w:rPr>
          <w:rFonts w:ascii="Times New Roman" w:hAnsi="Times New Roman"/>
          <w:szCs w:val="24"/>
        </w:rPr>
      </w:pPr>
    </w:p>
    <w:p w14:paraId="3FC88B73" w14:textId="77777777" w:rsidR="00D81C78" w:rsidRPr="00EE1CA2" w:rsidRDefault="00D81C78" w:rsidP="00D81C78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Firmas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3827"/>
        <w:gridCol w:w="1276"/>
        <w:gridCol w:w="3448"/>
      </w:tblGrid>
      <w:tr w:rsidR="00D81C78" w:rsidRPr="00044A7A" w14:paraId="5DACA2A1" w14:textId="77777777" w:rsidTr="009E4B91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0B9A85C9" w14:textId="77777777" w:rsidR="00D81C78" w:rsidRPr="00044A7A" w:rsidRDefault="00D81C78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Se firma en:</w:t>
            </w:r>
          </w:p>
        </w:tc>
        <w:tc>
          <w:tcPr>
            <w:tcW w:w="3827" w:type="dxa"/>
          </w:tcPr>
          <w:p w14:paraId="420B1CAD" w14:textId="77777777" w:rsidR="00D81C78" w:rsidRPr="00044A7A" w:rsidRDefault="00D81C78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F57FC94" w14:textId="77777777" w:rsidR="00D81C78" w:rsidRPr="00044A7A" w:rsidRDefault="00D81C78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Fecha</w:t>
            </w:r>
          </w:p>
        </w:tc>
        <w:tc>
          <w:tcPr>
            <w:tcW w:w="3448" w:type="dxa"/>
          </w:tcPr>
          <w:p w14:paraId="2D818A8A" w14:textId="77777777" w:rsidR="00D81C78" w:rsidRPr="00044A7A" w:rsidRDefault="00D81C78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42E7D3CE" w14:textId="77777777" w:rsidR="00D81C78" w:rsidRDefault="00D81C78" w:rsidP="00D81C78">
      <w:pPr>
        <w:jc w:val="both"/>
        <w:rPr>
          <w:rFonts w:ascii="Times New Roman" w:hAnsi="Times New Roman"/>
          <w:szCs w:val="24"/>
        </w:rPr>
      </w:pPr>
    </w:p>
    <w:p w14:paraId="52B54D18" w14:textId="77777777" w:rsidR="00D81C78" w:rsidRDefault="00D81C78" w:rsidP="00D81C78">
      <w:pPr>
        <w:jc w:val="both"/>
        <w:rPr>
          <w:rFonts w:ascii="Times New Roman" w:hAnsi="Times New Roman"/>
          <w:szCs w:val="24"/>
        </w:rPr>
      </w:pPr>
    </w:p>
    <w:tbl>
      <w:tblPr>
        <w:tblStyle w:val="Tablaconcuadrcula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25"/>
        <w:gridCol w:w="3969"/>
      </w:tblGrid>
      <w:tr w:rsidR="00D81C78" w:rsidRPr="00EE1CA2" w14:paraId="3835626D" w14:textId="77777777" w:rsidTr="009E4B91">
        <w:trPr>
          <w:trHeight w:val="269"/>
          <w:jc w:val="center"/>
        </w:trPr>
        <w:tc>
          <w:tcPr>
            <w:tcW w:w="4395" w:type="dxa"/>
            <w:tcBorders>
              <w:top w:val="single" w:sz="4" w:space="0" w:color="auto"/>
            </w:tcBorders>
            <w:vAlign w:val="center"/>
          </w:tcPr>
          <w:p w14:paraId="105B6198" w14:textId="77777777" w:rsidR="00D81C78" w:rsidRPr="00EE1CA2" w:rsidRDefault="00D81C78" w:rsidP="009E4B91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Practicante</w:t>
            </w:r>
          </w:p>
        </w:tc>
        <w:tc>
          <w:tcPr>
            <w:tcW w:w="425" w:type="dxa"/>
            <w:vAlign w:val="center"/>
          </w:tcPr>
          <w:p w14:paraId="1CBBCFD3" w14:textId="77777777" w:rsidR="00D81C78" w:rsidRPr="00EE1CA2" w:rsidRDefault="00D81C78" w:rsidP="009E4B91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  <w:vAlign w:val="center"/>
          </w:tcPr>
          <w:p w14:paraId="6C208FB1" w14:textId="77777777" w:rsidR="00D81C78" w:rsidRPr="00EE1CA2" w:rsidRDefault="00D81C78" w:rsidP="009E4B91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 w:rsidRPr="00EE1CA2">
              <w:rPr>
                <w:rFonts w:ascii="Times New Roman" w:hAnsi="Times New Roman"/>
                <w:bCs/>
                <w:szCs w:val="24"/>
              </w:rPr>
              <w:t>Tutor</w:t>
            </w:r>
          </w:p>
        </w:tc>
      </w:tr>
    </w:tbl>
    <w:p w14:paraId="730DC371" w14:textId="77777777" w:rsidR="00D81C78" w:rsidRDefault="00D81C78" w:rsidP="00D81C78">
      <w:pPr>
        <w:rPr>
          <w:rFonts w:ascii="Times New Roman" w:hAnsi="Times New Roman"/>
          <w:szCs w:val="24"/>
        </w:rPr>
      </w:pPr>
    </w:p>
    <w:p w14:paraId="720FA9B4" w14:textId="77777777" w:rsidR="00D81C78" w:rsidRDefault="00D81C78" w:rsidP="00D81C78">
      <w:pPr>
        <w:jc w:val="both"/>
        <w:rPr>
          <w:rFonts w:ascii="Times New Roman" w:hAnsi="Times New Roman"/>
          <w:szCs w:val="24"/>
        </w:rPr>
      </w:pPr>
    </w:p>
    <w:p w14:paraId="5DEE4EB5" w14:textId="77777777" w:rsidR="00D81C78" w:rsidRDefault="00D81C78" w:rsidP="00D81C78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br w:type="page"/>
      </w:r>
    </w:p>
    <w:p w14:paraId="039AAA5D" w14:textId="77777777" w:rsidR="005524FF" w:rsidRPr="00EE1CA2" w:rsidRDefault="005524FF" w:rsidP="005524FF">
      <w:pPr>
        <w:jc w:val="center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lastRenderedPageBreak/>
        <w:t>Bitácora de seguimiento del curso Práctica profesional en modalidad</w:t>
      </w:r>
    </w:p>
    <w:p w14:paraId="5F86645C" w14:textId="5B263073" w:rsidR="005524FF" w:rsidRDefault="005524FF" w:rsidP="005524FF">
      <w:pPr>
        <w:jc w:val="center"/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bCs/>
          <w:sz w:val="32"/>
        </w:rPr>
        <w:t>Práctica Empresarial/Inmersión Empresaria</w:t>
      </w:r>
      <w:r>
        <w:rPr>
          <w:rFonts w:ascii="Times New Roman" w:hAnsi="Times New Roman"/>
          <w:b/>
          <w:bCs/>
          <w:sz w:val="32"/>
        </w:rPr>
        <w:t>l (Cuarto mes)</w:t>
      </w:r>
    </w:p>
    <w:p w14:paraId="0A3814A0" w14:textId="77777777" w:rsidR="00D81C78" w:rsidRPr="00D761DE" w:rsidRDefault="00D81C78" w:rsidP="00D761DE">
      <w:pPr>
        <w:jc w:val="both"/>
        <w:rPr>
          <w:rFonts w:ascii="Times New Roman" w:hAnsi="Times New Roman"/>
          <w:szCs w:val="24"/>
        </w:rPr>
      </w:pPr>
    </w:p>
    <w:p w14:paraId="1C94B3E3" w14:textId="7137EFA6" w:rsidR="00D761DE" w:rsidRPr="00D761DE" w:rsidRDefault="00D761DE" w:rsidP="00D761DE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Fecha: (d/m/</w:t>
      </w:r>
      <w:proofErr w:type="gramStart"/>
      <w:r w:rsidRPr="00D761DE">
        <w:rPr>
          <w:rFonts w:ascii="Times New Roman" w:hAnsi="Times New Roman"/>
          <w:szCs w:val="24"/>
        </w:rPr>
        <w:t>a)(</w:t>
      </w:r>
      <w:proofErr w:type="gramEnd"/>
      <w:r w:rsidRPr="00D761DE">
        <w:rPr>
          <w:rFonts w:ascii="Times New Roman" w:hAnsi="Times New Roman"/>
          <w:szCs w:val="24"/>
        </w:rPr>
        <w:t xml:space="preserve">___/___/___) </w:t>
      </w:r>
    </w:p>
    <w:p w14:paraId="0FC5C1DE" w14:textId="0A93A342" w:rsidR="00D761DE" w:rsidRPr="00D761DE" w:rsidRDefault="00D81C78" w:rsidP="00D761DE">
      <w:pPr>
        <w:numPr>
          <w:ilvl w:val="1"/>
          <w:numId w:val="6"/>
        </w:numPr>
        <w:tabs>
          <w:tab w:val="num" w:pos="1440"/>
        </w:tabs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¿</w:t>
      </w:r>
      <w:r w:rsidR="00D761DE" w:rsidRPr="00D761DE">
        <w:rPr>
          <w:rFonts w:ascii="Times New Roman" w:hAnsi="Times New Roman"/>
          <w:szCs w:val="24"/>
        </w:rPr>
        <w:t xml:space="preserve">Está el </w:t>
      </w:r>
      <w:r w:rsidR="007C4FDA">
        <w:rPr>
          <w:rFonts w:ascii="Times New Roman" w:hAnsi="Times New Roman"/>
          <w:szCs w:val="24"/>
        </w:rPr>
        <w:t>practicante</w:t>
      </w:r>
      <w:r w:rsidR="00D761DE" w:rsidRPr="00D761DE">
        <w:rPr>
          <w:rFonts w:ascii="Times New Roman" w:hAnsi="Times New Roman"/>
          <w:szCs w:val="24"/>
        </w:rPr>
        <w:t xml:space="preserve"> ejecutando las actividades asignadas</w:t>
      </w:r>
      <w:r>
        <w:rPr>
          <w:rFonts w:ascii="Times New Roman" w:hAnsi="Times New Roman"/>
          <w:szCs w:val="24"/>
        </w:rPr>
        <w:t xml:space="preserve"> o</w:t>
      </w:r>
      <w:r w:rsidR="00D761DE" w:rsidRPr="00D761DE">
        <w:rPr>
          <w:rFonts w:ascii="Times New Roman" w:hAnsi="Times New Roman"/>
          <w:szCs w:val="24"/>
        </w:rPr>
        <w:t xml:space="preserve"> ha cambiado de actividad</w:t>
      </w:r>
      <w:r>
        <w:rPr>
          <w:rFonts w:ascii="Times New Roman" w:hAnsi="Times New Roman"/>
          <w:szCs w:val="24"/>
        </w:rPr>
        <w:t>?</w:t>
      </w:r>
      <w:r w:rsidR="007C4FDA">
        <w:rPr>
          <w:rFonts w:ascii="Times New Roman" w:hAnsi="Times New Roman"/>
          <w:szCs w:val="24"/>
        </w:rPr>
        <w:t xml:space="preserve">              </w:t>
      </w:r>
      <w:r w:rsidR="00D761DE" w:rsidRPr="00D761DE">
        <w:rPr>
          <w:rFonts w:ascii="Times New Roman" w:hAnsi="Times New Roman"/>
          <w:szCs w:val="24"/>
        </w:rPr>
        <w:t xml:space="preserve"> SI </w:t>
      </w:r>
      <w:proofErr w:type="gramStart"/>
      <w:r w:rsidR="00D761DE" w:rsidRPr="00D761DE">
        <w:rPr>
          <w:rFonts w:ascii="Times New Roman" w:hAnsi="Times New Roman"/>
          <w:szCs w:val="24"/>
        </w:rPr>
        <w:t xml:space="preserve">( </w:t>
      </w:r>
      <w:r w:rsidR="007C4FDA">
        <w:rPr>
          <w:rFonts w:ascii="Times New Roman" w:hAnsi="Times New Roman"/>
          <w:szCs w:val="24"/>
        </w:rPr>
        <w:t xml:space="preserve"> )</w:t>
      </w:r>
      <w:proofErr w:type="gramEnd"/>
      <w:r w:rsidR="007C4FDA">
        <w:rPr>
          <w:rFonts w:ascii="Times New Roman" w:hAnsi="Times New Roman"/>
          <w:szCs w:val="24"/>
        </w:rPr>
        <w:t xml:space="preserve"> </w:t>
      </w:r>
      <w:r w:rsidR="00D761DE" w:rsidRPr="00D761DE">
        <w:rPr>
          <w:rFonts w:ascii="Times New Roman" w:hAnsi="Times New Roman"/>
          <w:szCs w:val="24"/>
        </w:rPr>
        <w:t>NO (  ), ¿qué actividad adicional ha realizado?:</w:t>
      </w:r>
    </w:p>
    <w:p w14:paraId="30AB102E" w14:textId="44177000" w:rsidR="00D761DE" w:rsidRPr="00D761DE" w:rsidRDefault="00D761DE" w:rsidP="00D81C78">
      <w:pPr>
        <w:ind w:left="708"/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_____________________________________________________________________________</w:t>
      </w:r>
    </w:p>
    <w:p w14:paraId="2D9886D5" w14:textId="74AD64A7" w:rsidR="00D761DE" w:rsidRPr="00D761DE" w:rsidRDefault="00D761DE" w:rsidP="00D81C78">
      <w:pPr>
        <w:ind w:left="708"/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 w:rsidR="00D81C78">
        <w:rPr>
          <w:rFonts w:ascii="Times New Roman" w:hAnsi="Times New Roman"/>
          <w:szCs w:val="24"/>
        </w:rPr>
        <w:t>_____________________________________________________________________________</w:t>
      </w:r>
    </w:p>
    <w:p w14:paraId="4F797637" w14:textId="77777777" w:rsidR="00D761DE" w:rsidRPr="00D761DE" w:rsidRDefault="00D761DE" w:rsidP="00D761DE">
      <w:pPr>
        <w:numPr>
          <w:ilvl w:val="1"/>
          <w:numId w:val="6"/>
        </w:numPr>
        <w:tabs>
          <w:tab w:val="num" w:pos="1440"/>
        </w:tabs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¿Cuál es la mayor dificultad que ha experimentado?</w:t>
      </w:r>
    </w:p>
    <w:p w14:paraId="5410D7F9" w14:textId="3CE58E57" w:rsidR="0021638F" w:rsidRDefault="00D761DE" w:rsidP="0021638F">
      <w:pPr>
        <w:ind w:left="708"/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81C78">
        <w:rPr>
          <w:rFonts w:ascii="Times New Roman" w:hAnsi="Times New Roman"/>
          <w:szCs w:val="24"/>
        </w:rPr>
        <w:t>________________________________________________________________________</w:t>
      </w:r>
      <w:r w:rsidR="0021638F">
        <w:rPr>
          <w:rFonts w:ascii="Times New Roman" w:hAnsi="Times New Roman"/>
          <w:szCs w:val="24"/>
        </w:rPr>
        <w:t>_</w:t>
      </w:r>
    </w:p>
    <w:p w14:paraId="4BAE962C" w14:textId="7FA9FBF8" w:rsidR="0021638F" w:rsidRPr="0021638F" w:rsidRDefault="0021638F" w:rsidP="007C4FDA">
      <w:pPr>
        <w:pStyle w:val="Prrafodelista"/>
        <w:numPr>
          <w:ilvl w:val="1"/>
          <w:numId w:val="6"/>
        </w:numPr>
        <w:jc w:val="both"/>
        <w:rPr>
          <w:rFonts w:ascii="Times New Roman" w:hAnsi="Times New Roman"/>
          <w:b/>
          <w:szCs w:val="24"/>
        </w:rPr>
      </w:pPr>
      <w:r w:rsidRPr="00D761DE">
        <w:rPr>
          <w:rFonts w:ascii="Times New Roman" w:hAnsi="Times New Roman"/>
          <w:szCs w:val="24"/>
        </w:rPr>
        <w:t xml:space="preserve">Según el </w:t>
      </w:r>
      <w:r w:rsidRPr="0021638F">
        <w:rPr>
          <w:rFonts w:ascii="Times New Roman" w:hAnsi="Times New Roman"/>
          <w:szCs w:val="24"/>
        </w:rPr>
        <w:t>Tutor</w:t>
      </w:r>
      <w:r w:rsidRPr="00D761DE">
        <w:rPr>
          <w:rFonts w:ascii="Times New Roman" w:hAnsi="Times New Roman"/>
          <w:szCs w:val="24"/>
        </w:rPr>
        <w:t xml:space="preserve">, </w:t>
      </w:r>
      <w:r w:rsidRPr="0021638F">
        <w:rPr>
          <w:rFonts w:ascii="Times New Roman" w:hAnsi="Times New Roman"/>
          <w:szCs w:val="24"/>
        </w:rPr>
        <w:t>¿</w:t>
      </w:r>
      <w:r w:rsidRPr="00D761DE">
        <w:rPr>
          <w:rFonts w:ascii="Times New Roman" w:hAnsi="Times New Roman"/>
          <w:szCs w:val="24"/>
        </w:rPr>
        <w:t xml:space="preserve">el cumplimiento de horario, desempeño y calidad humana son satisfactorios? SI </w:t>
      </w:r>
      <w:proofErr w:type="gramStart"/>
      <w:r w:rsidRPr="00D761DE">
        <w:rPr>
          <w:rFonts w:ascii="Times New Roman" w:hAnsi="Times New Roman"/>
          <w:szCs w:val="24"/>
        </w:rPr>
        <w:t xml:space="preserve">( </w:t>
      </w:r>
      <w:r>
        <w:rPr>
          <w:rFonts w:ascii="Times New Roman" w:hAnsi="Times New Roman"/>
          <w:szCs w:val="24"/>
        </w:rPr>
        <w:t xml:space="preserve"> )</w:t>
      </w:r>
      <w:proofErr w:type="gramEnd"/>
      <w:r w:rsidRPr="00D761DE">
        <w:rPr>
          <w:rFonts w:ascii="Times New Roman" w:hAnsi="Times New Roman"/>
          <w:szCs w:val="24"/>
        </w:rPr>
        <w:t xml:space="preserve"> NO (  ), </w:t>
      </w:r>
      <w:r w:rsidRPr="0021638F">
        <w:rPr>
          <w:rFonts w:ascii="Times New Roman" w:hAnsi="Times New Roman"/>
          <w:szCs w:val="24"/>
        </w:rPr>
        <w:t>¿</w:t>
      </w:r>
      <w:r w:rsidRPr="00D761DE">
        <w:rPr>
          <w:rFonts w:ascii="Times New Roman" w:hAnsi="Times New Roman"/>
          <w:szCs w:val="24"/>
        </w:rPr>
        <w:t>por qué?</w:t>
      </w:r>
    </w:p>
    <w:p w14:paraId="08C54B05" w14:textId="6322C04F" w:rsidR="0021638F" w:rsidRDefault="0021638F" w:rsidP="0021638F">
      <w:pPr>
        <w:ind w:left="708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7622A2" w14:textId="77777777" w:rsidR="0021638F" w:rsidRPr="0021638F" w:rsidRDefault="0021638F" w:rsidP="0021638F">
      <w:pPr>
        <w:rPr>
          <w:rFonts w:ascii="Times New Roman" w:hAnsi="Times New Roman"/>
          <w:b/>
          <w:szCs w:val="24"/>
        </w:rPr>
      </w:pPr>
    </w:p>
    <w:p w14:paraId="09BDE1CE" w14:textId="6403E353" w:rsidR="00D81C78" w:rsidRPr="00EE1CA2" w:rsidRDefault="00D81C78" w:rsidP="00D81C78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Firmas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3827"/>
        <w:gridCol w:w="1276"/>
        <w:gridCol w:w="3448"/>
      </w:tblGrid>
      <w:tr w:rsidR="00D81C78" w:rsidRPr="00044A7A" w14:paraId="7414477B" w14:textId="77777777" w:rsidTr="009E4B91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548C55E8" w14:textId="77777777" w:rsidR="00D81C78" w:rsidRPr="00044A7A" w:rsidRDefault="00D81C78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Se firma en:</w:t>
            </w:r>
          </w:p>
        </w:tc>
        <w:tc>
          <w:tcPr>
            <w:tcW w:w="3827" w:type="dxa"/>
          </w:tcPr>
          <w:p w14:paraId="26C8765B" w14:textId="77777777" w:rsidR="00D81C78" w:rsidRPr="00044A7A" w:rsidRDefault="00D81C78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73714910" w14:textId="77777777" w:rsidR="00D81C78" w:rsidRPr="00044A7A" w:rsidRDefault="00D81C78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Fecha</w:t>
            </w:r>
          </w:p>
        </w:tc>
        <w:tc>
          <w:tcPr>
            <w:tcW w:w="3448" w:type="dxa"/>
          </w:tcPr>
          <w:p w14:paraId="5C0CDA01" w14:textId="77777777" w:rsidR="00D81C78" w:rsidRPr="00044A7A" w:rsidRDefault="00D81C78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490721D5" w14:textId="77777777" w:rsidR="00D81C78" w:rsidRDefault="00D81C78" w:rsidP="00D81C78">
      <w:pPr>
        <w:jc w:val="both"/>
        <w:rPr>
          <w:rFonts w:ascii="Times New Roman" w:hAnsi="Times New Roman"/>
          <w:szCs w:val="24"/>
        </w:rPr>
      </w:pPr>
    </w:p>
    <w:p w14:paraId="31A9D4CD" w14:textId="77777777" w:rsidR="00D81C78" w:rsidRDefault="00D81C78" w:rsidP="00D81C78">
      <w:pPr>
        <w:jc w:val="both"/>
        <w:rPr>
          <w:rFonts w:ascii="Times New Roman" w:hAnsi="Times New Roman"/>
          <w:szCs w:val="24"/>
        </w:rPr>
      </w:pPr>
    </w:p>
    <w:tbl>
      <w:tblPr>
        <w:tblStyle w:val="Tablaconcuadrcula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25"/>
        <w:gridCol w:w="3969"/>
      </w:tblGrid>
      <w:tr w:rsidR="00D81C78" w:rsidRPr="00EE1CA2" w14:paraId="07E109EE" w14:textId="77777777" w:rsidTr="009E4B91">
        <w:trPr>
          <w:trHeight w:val="269"/>
          <w:jc w:val="center"/>
        </w:trPr>
        <w:tc>
          <w:tcPr>
            <w:tcW w:w="4395" w:type="dxa"/>
            <w:tcBorders>
              <w:top w:val="single" w:sz="4" w:space="0" w:color="auto"/>
            </w:tcBorders>
            <w:vAlign w:val="center"/>
          </w:tcPr>
          <w:p w14:paraId="5B558FF1" w14:textId="77777777" w:rsidR="00D81C78" w:rsidRPr="00EE1CA2" w:rsidRDefault="00D81C78" w:rsidP="009E4B91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Practicante</w:t>
            </w:r>
          </w:p>
        </w:tc>
        <w:tc>
          <w:tcPr>
            <w:tcW w:w="425" w:type="dxa"/>
            <w:vAlign w:val="center"/>
          </w:tcPr>
          <w:p w14:paraId="7C7FF7B9" w14:textId="77777777" w:rsidR="00D81C78" w:rsidRPr="00EE1CA2" w:rsidRDefault="00D81C78" w:rsidP="009E4B91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  <w:vAlign w:val="center"/>
          </w:tcPr>
          <w:p w14:paraId="544F78FB" w14:textId="77777777" w:rsidR="00D81C78" w:rsidRPr="00EE1CA2" w:rsidRDefault="00D81C78" w:rsidP="009E4B91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 w:rsidRPr="00EE1CA2">
              <w:rPr>
                <w:rFonts w:ascii="Times New Roman" w:hAnsi="Times New Roman"/>
                <w:bCs/>
                <w:szCs w:val="24"/>
              </w:rPr>
              <w:t>Tutor</w:t>
            </w:r>
          </w:p>
        </w:tc>
      </w:tr>
    </w:tbl>
    <w:p w14:paraId="5F46B3A5" w14:textId="77777777" w:rsidR="00D81C78" w:rsidRDefault="00D81C78" w:rsidP="00D81C78">
      <w:pPr>
        <w:rPr>
          <w:rFonts w:ascii="Times New Roman" w:hAnsi="Times New Roman"/>
          <w:szCs w:val="24"/>
        </w:rPr>
      </w:pPr>
    </w:p>
    <w:p w14:paraId="3666A605" w14:textId="77777777" w:rsidR="00D81C78" w:rsidRDefault="00D81C78" w:rsidP="00D81C78">
      <w:pPr>
        <w:jc w:val="both"/>
        <w:rPr>
          <w:rFonts w:ascii="Times New Roman" w:hAnsi="Times New Roman"/>
          <w:szCs w:val="24"/>
        </w:rPr>
      </w:pPr>
    </w:p>
    <w:p w14:paraId="1AFBE8EF" w14:textId="77777777" w:rsidR="00D81C78" w:rsidRDefault="00D81C78" w:rsidP="00D81C78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br w:type="page"/>
      </w:r>
    </w:p>
    <w:p w14:paraId="09F1B29D" w14:textId="77777777" w:rsidR="005524FF" w:rsidRPr="00EE1CA2" w:rsidRDefault="005524FF" w:rsidP="005524FF">
      <w:pPr>
        <w:jc w:val="center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lastRenderedPageBreak/>
        <w:t>Bitácora de seguimiento del curso Práctica profesional en modalidad</w:t>
      </w:r>
    </w:p>
    <w:p w14:paraId="185DD587" w14:textId="2B54118F" w:rsidR="005524FF" w:rsidRDefault="005524FF" w:rsidP="005524FF">
      <w:pPr>
        <w:jc w:val="center"/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bCs/>
          <w:sz w:val="32"/>
        </w:rPr>
        <w:t>Práctica Empresarial/Inmersión Empresaria</w:t>
      </w:r>
      <w:r>
        <w:rPr>
          <w:rFonts w:ascii="Times New Roman" w:hAnsi="Times New Roman"/>
          <w:b/>
          <w:bCs/>
          <w:sz w:val="32"/>
        </w:rPr>
        <w:t>l (Quinto mes)</w:t>
      </w:r>
    </w:p>
    <w:p w14:paraId="2524E741" w14:textId="77777777" w:rsidR="00D81C78" w:rsidRPr="00D761DE" w:rsidRDefault="00D81C78" w:rsidP="00D761DE">
      <w:pPr>
        <w:jc w:val="both"/>
        <w:rPr>
          <w:rFonts w:ascii="Times New Roman" w:hAnsi="Times New Roman"/>
          <w:szCs w:val="24"/>
        </w:rPr>
      </w:pPr>
    </w:p>
    <w:p w14:paraId="2BF8A52E" w14:textId="1FABB84F" w:rsidR="00D761DE" w:rsidRDefault="00D761DE" w:rsidP="00D761DE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Fecha: :(d/m/</w:t>
      </w:r>
      <w:proofErr w:type="gramStart"/>
      <w:r w:rsidRPr="00D761DE">
        <w:rPr>
          <w:rFonts w:ascii="Times New Roman" w:hAnsi="Times New Roman"/>
          <w:szCs w:val="24"/>
        </w:rPr>
        <w:t>a)(</w:t>
      </w:r>
      <w:proofErr w:type="gramEnd"/>
      <w:r w:rsidRPr="00D761DE">
        <w:rPr>
          <w:rFonts w:ascii="Times New Roman" w:hAnsi="Times New Roman"/>
          <w:szCs w:val="24"/>
        </w:rPr>
        <w:t xml:space="preserve">___/___/___) </w:t>
      </w:r>
    </w:p>
    <w:p w14:paraId="6EAE29A1" w14:textId="77777777" w:rsidR="00BA0E59" w:rsidRPr="00D761DE" w:rsidRDefault="00BA0E59" w:rsidP="00BA0E59">
      <w:pPr>
        <w:jc w:val="both"/>
        <w:rPr>
          <w:rFonts w:ascii="Times New Roman" w:hAnsi="Times New Roman"/>
          <w:szCs w:val="24"/>
        </w:rPr>
      </w:pPr>
    </w:p>
    <w:p w14:paraId="0E31EBD8" w14:textId="74C1F6AD" w:rsidR="00BA0E59" w:rsidRPr="00D761DE" w:rsidRDefault="00BA0E59" w:rsidP="00BA0E59">
      <w:pPr>
        <w:numPr>
          <w:ilvl w:val="1"/>
          <w:numId w:val="6"/>
        </w:numPr>
        <w:tabs>
          <w:tab w:val="num" w:pos="1440"/>
        </w:tabs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¿</w:t>
      </w:r>
      <w:r w:rsidRPr="00D761DE">
        <w:rPr>
          <w:rFonts w:ascii="Times New Roman" w:hAnsi="Times New Roman"/>
          <w:szCs w:val="24"/>
        </w:rPr>
        <w:t xml:space="preserve">Está el </w:t>
      </w:r>
      <w:r w:rsidR="007C4FDA">
        <w:rPr>
          <w:rFonts w:ascii="Times New Roman" w:hAnsi="Times New Roman"/>
          <w:szCs w:val="24"/>
        </w:rPr>
        <w:t>practicante</w:t>
      </w:r>
      <w:r w:rsidRPr="00D761DE">
        <w:rPr>
          <w:rFonts w:ascii="Times New Roman" w:hAnsi="Times New Roman"/>
          <w:szCs w:val="24"/>
        </w:rPr>
        <w:t xml:space="preserve"> ejecutando las actividades asignadas</w:t>
      </w:r>
      <w:r>
        <w:rPr>
          <w:rFonts w:ascii="Times New Roman" w:hAnsi="Times New Roman"/>
          <w:szCs w:val="24"/>
        </w:rPr>
        <w:t xml:space="preserve"> o</w:t>
      </w:r>
      <w:r w:rsidRPr="00D761DE">
        <w:rPr>
          <w:rFonts w:ascii="Times New Roman" w:hAnsi="Times New Roman"/>
          <w:szCs w:val="24"/>
        </w:rPr>
        <w:t xml:space="preserve"> ha cambiado de actividad</w:t>
      </w:r>
      <w:r>
        <w:rPr>
          <w:rFonts w:ascii="Times New Roman" w:hAnsi="Times New Roman"/>
          <w:szCs w:val="24"/>
        </w:rPr>
        <w:t>?</w:t>
      </w:r>
      <w:r w:rsidRPr="00D761DE">
        <w:rPr>
          <w:rFonts w:ascii="Times New Roman" w:hAnsi="Times New Roman"/>
          <w:szCs w:val="24"/>
        </w:rPr>
        <w:t xml:space="preserve"> SI </w:t>
      </w:r>
      <w:proofErr w:type="gramStart"/>
      <w:r w:rsidRPr="00D761DE">
        <w:rPr>
          <w:rFonts w:ascii="Times New Roman" w:hAnsi="Times New Roman"/>
          <w:szCs w:val="24"/>
        </w:rPr>
        <w:t>(  )</w:t>
      </w:r>
      <w:proofErr w:type="gramEnd"/>
      <w:r w:rsidRPr="00D761DE">
        <w:rPr>
          <w:rFonts w:ascii="Times New Roman" w:hAnsi="Times New Roman"/>
          <w:szCs w:val="24"/>
        </w:rPr>
        <w:t xml:space="preserve"> NO (  ), ¿qué actividad adicional ha realizado?:</w:t>
      </w:r>
    </w:p>
    <w:p w14:paraId="2C31809B" w14:textId="77777777" w:rsidR="00BA0E59" w:rsidRPr="00D761DE" w:rsidRDefault="00BA0E59" w:rsidP="00BA0E59">
      <w:pPr>
        <w:ind w:left="708"/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_____________________________________________________________________________</w:t>
      </w:r>
    </w:p>
    <w:p w14:paraId="021F8A90" w14:textId="77777777" w:rsidR="00BA0E59" w:rsidRPr="00D761DE" w:rsidRDefault="00BA0E59" w:rsidP="00BA0E59">
      <w:pPr>
        <w:ind w:left="708"/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Cs w:val="24"/>
        </w:rPr>
        <w:t>_____________________________________________________________________________</w:t>
      </w:r>
    </w:p>
    <w:p w14:paraId="0F135809" w14:textId="77777777" w:rsidR="00BA0E59" w:rsidRPr="00D761DE" w:rsidRDefault="00BA0E59" w:rsidP="00BA0E59">
      <w:pPr>
        <w:numPr>
          <w:ilvl w:val="1"/>
          <w:numId w:val="6"/>
        </w:numPr>
        <w:tabs>
          <w:tab w:val="num" w:pos="1440"/>
        </w:tabs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¿Cuál es la mayor dificultad que ha experimentado?</w:t>
      </w:r>
    </w:p>
    <w:p w14:paraId="7424FAB4" w14:textId="49B2CD64" w:rsidR="00BA0E59" w:rsidRDefault="00BA0E59" w:rsidP="00BA0E59">
      <w:pPr>
        <w:ind w:left="708"/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Cs w:val="24"/>
        </w:rPr>
        <w:t>_________________________________________________________________________</w:t>
      </w:r>
    </w:p>
    <w:p w14:paraId="6B7E54DC" w14:textId="0B7A01A2" w:rsidR="00BA0E59" w:rsidRDefault="00BA0E59" w:rsidP="00BA0E59">
      <w:pPr>
        <w:ind w:left="708"/>
        <w:jc w:val="both"/>
        <w:rPr>
          <w:rFonts w:ascii="Times New Roman" w:hAnsi="Times New Roman"/>
          <w:szCs w:val="24"/>
        </w:rPr>
      </w:pPr>
    </w:p>
    <w:p w14:paraId="42439F6A" w14:textId="77777777" w:rsidR="00BA0E59" w:rsidRPr="00EE1CA2" w:rsidRDefault="00BA0E59" w:rsidP="00BA0E59">
      <w:pPr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szCs w:val="24"/>
        </w:rPr>
        <w:t>Firmas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3827"/>
        <w:gridCol w:w="1276"/>
        <w:gridCol w:w="3448"/>
      </w:tblGrid>
      <w:tr w:rsidR="00BA0E59" w:rsidRPr="00044A7A" w14:paraId="1E838EC3" w14:textId="77777777" w:rsidTr="009E4B91">
        <w:trPr>
          <w:trHeight w:val="340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374775AF" w14:textId="77777777" w:rsidR="00BA0E59" w:rsidRPr="00044A7A" w:rsidRDefault="00BA0E59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Se firma en:</w:t>
            </w:r>
          </w:p>
        </w:tc>
        <w:tc>
          <w:tcPr>
            <w:tcW w:w="3827" w:type="dxa"/>
          </w:tcPr>
          <w:p w14:paraId="4B7A7BB0" w14:textId="77777777" w:rsidR="00BA0E59" w:rsidRPr="00044A7A" w:rsidRDefault="00BA0E59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4E7E2DC" w14:textId="77777777" w:rsidR="00BA0E59" w:rsidRPr="00044A7A" w:rsidRDefault="00BA0E59" w:rsidP="009E4B91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044A7A">
              <w:rPr>
                <w:rFonts w:ascii="Times New Roman" w:hAnsi="Times New Roman"/>
                <w:sz w:val="22"/>
                <w:szCs w:val="22"/>
              </w:rPr>
              <w:t>Fecha</w:t>
            </w:r>
          </w:p>
        </w:tc>
        <w:tc>
          <w:tcPr>
            <w:tcW w:w="3448" w:type="dxa"/>
          </w:tcPr>
          <w:p w14:paraId="3EF6D62F" w14:textId="77777777" w:rsidR="00BA0E59" w:rsidRPr="00044A7A" w:rsidRDefault="00BA0E59" w:rsidP="009E4B91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38087F78" w14:textId="77777777" w:rsidR="00BA0E59" w:rsidRDefault="00BA0E59" w:rsidP="00BA0E59">
      <w:pPr>
        <w:jc w:val="both"/>
        <w:rPr>
          <w:rFonts w:ascii="Times New Roman" w:hAnsi="Times New Roman"/>
          <w:szCs w:val="24"/>
        </w:rPr>
      </w:pPr>
    </w:p>
    <w:p w14:paraId="390EF403" w14:textId="77777777" w:rsidR="00BA0E59" w:rsidRDefault="00BA0E59" w:rsidP="00BA0E59">
      <w:pPr>
        <w:jc w:val="both"/>
        <w:rPr>
          <w:rFonts w:ascii="Times New Roman" w:hAnsi="Times New Roman"/>
          <w:szCs w:val="24"/>
        </w:rPr>
      </w:pPr>
    </w:p>
    <w:tbl>
      <w:tblPr>
        <w:tblStyle w:val="Tablaconcuadrcula"/>
        <w:tblW w:w="87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25"/>
        <w:gridCol w:w="3969"/>
      </w:tblGrid>
      <w:tr w:rsidR="00BA0E59" w:rsidRPr="00EE1CA2" w14:paraId="61D0278C" w14:textId="77777777" w:rsidTr="009E4B91">
        <w:trPr>
          <w:trHeight w:val="269"/>
          <w:jc w:val="center"/>
        </w:trPr>
        <w:tc>
          <w:tcPr>
            <w:tcW w:w="4395" w:type="dxa"/>
            <w:tcBorders>
              <w:top w:val="single" w:sz="4" w:space="0" w:color="auto"/>
            </w:tcBorders>
            <w:vAlign w:val="center"/>
          </w:tcPr>
          <w:p w14:paraId="0DB3F3A1" w14:textId="77777777" w:rsidR="00BA0E59" w:rsidRPr="00EE1CA2" w:rsidRDefault="00BA0E59" w:rsidP="009E4B91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Practicante</w:t>
            </w:r>
          </w:p>
        </w:tc>
        <w:tc>
          <w:tcPr>
            <w:tcW w:w="425" w:type="dxa"/>
            <w:vAlign w:val="center"/>
          </w:tcPr>
          <w:p w14:paraId="4B96277A" w14:textId="77777777" w:rsidR="00BA0E59" w:rsidRPr="00EE1CA2" w:rsidRDefault="00BA0E59" w:rsidP="009E4B91">
            <w:pPr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  <w:vAlign w:val="center"/>
          </w:tcPr>
          <w:p w14:paraId="5A7551CE" w14:textId="77777777" w:rsidR="00BA0E59" w:rsidRPr="00EE1CA2" w:rsidRDefault="00BA0E59" w:rsidP="009E4B91">
            <w:pPr>
              <w:jc w:val="center"/>
              <w:rPr>
                <w:rFonts w:ascii="Times New Roman" w:hAnsi="Times New Roman"/>
                <w:bCs/>
                <w:szCs w:val="24"/>
              </w:rPr>
            </w:pPr>
            <w:r w:rsidRPr="00EE1CA2">
              <w:rPr>
                <w:rFonts w:ascii="Times New Roman" w:hAnsi="Times New Roman"/>
                <w:bCs/>
                <w:szCs w:val="24"/>
              </w:rPr>
              <w:t>Tutor</w:t>
            </w:r>
          </w:p>
        </w:tc>
      </w:tr>
    </w:tbl>
    <w:p w14:paraId="098A0C4A" w14:textId="4EAD862B" w:rsidR="005524FF" w:rsidRDefault="005524FF" w:rsidP="00BA0E59">
      <w:pPr>
        <w:rPr>
          <w:rFonts w:ascii="Times New Roman" w:hAnsi="Times New Roman"/>
          <w:szCs w:val="24"/>
        </w:rPr>
      </w:pPr>
    </w:p>
    <w:p w14:paraId="7200F509" w14:textId="77777777" w:rsidR="005524FF" w:rsidRDefault="005524FF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br w:type="page"/>
      </w:r>
    </w:p>
    <w:p w14:paraId="2D8E7F11" w14:textId="77777777" w:rsidR="00BA0E59" w:rsidRDefault="00BA0E59" w:rsidP="00BA0E59">
      <w:pPr>
        <w:rPr>
          <w:rFonts w:ascii="Times New Roman" w:hAnsi="Times New Roman"/>
          <w:szCs w:val="24"/>
        </w:rPr>
      </w:pPr>
    </w:p>
    <w:p w14:paraId="19CA6D1E" w14:textId="77777777" w:rsidR="005524FF" w:rsidRPr="00EE1CA2" w:rsidRDefault="005524FF" w:rsidP="005524FF">
      <w:pPr>
        <w:jc w:val="center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>Bitácora de seguimiento del curso Práctica profesional en modalidad</w:t>
      </w:r>
    </w:p>
    <w:p w14:paraId="05C8D724" w14:textId="3617BDC8" w:rsidR="005524FF" w:rsidRDefault="005524FF" w:rsidP="005524FF">
      <w:pPr>
        <w:jc w:val="center"/>
        <w:rPr>
          <w:rFonts w:ascii="Times New Roman" w:hAnsi="Times New Roman"/>
          <w:b/>
          <w:szCs w:val="24"/>
        </w:rPr>
      </w:pPr>
      <w:r w:rsidRPr="00EE1CA2">
        <w:rPr>
          <w:rFonts w:ascii="Times New Roman" w:hAnsi="Times New Roman"/>
          <w:b/>
          <w:bCs/>
          <w:sz w:val="32"/>
        </w:rPr>
        <w:t>Práctica Empresarial/Inmersión Empresaria</w:t>
      </w:r>
      <w:r>
        <w:rPr>
          <w:rFonts w:ascii="Times New Roman" w:hAnsi="Times New Roman"/>
          <w:b/>
          <w:bCs/>
          <w:sz w:val="32"/>
        </w:rPr>
        <w:t>l (Sexto mes)</w:t>
      </w:r>
    </w:p>
    <w:p w14:paraId="77AECCE6" w14:textId="07F78F6A" w:rsidR="00BA0E59" w:rsidRDefault="00BA0E59" w:rsidP="00BA0E59">
      <w:pPr>
        <w:ind w:left="708"/>
        <w:jc w:val="both"/>
        <w:rPr>
          <w:rFonts w:ascii="Times New Roman" w:hAnsi="Times New Roman"/>
          <w:szCs w:val="24"/>
        </w:rPr>
      </w:pPr>
    </w:p>
    <w:p w14:paraId="3F4592B9" w14:textId="77777777" w:rsidR="00BA0E59" w:rsidRDefault="00BA0E59" w:rsidP="00BA0E59">
      <w:pPr>
        <w:ind w:left="708"/>
        <w:jc w:val="both"/>
        <w:rPr>
          <w:rFonts w:ascii="Times New Roman" w:hAnsi="Times New Roman"/>
          <w:szCs w:val="24"/>
        </w:rPr>
      </w:pPr>
    </w:p>
    <w:p w14:paraId="68FA0C8B" w14:textId="37A24C33" w:rsidR="00D761DE" w:rsidRPr="00D761DE" w:rsidRDefault="00D761DE" w:rsidP="00D761DE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/>
          <w:szCs w:val="24"/>
        </w:rPr>
      </w:pPr>
      <w:r w:rsidRPr="00D761DE">
        <w:rPr>
          <w:rFonts w:ascii="Times New Roman" w:hAnsi="Times New Roman"/>
          <w:szCs w:val="24"/>
        </w:rPr>
        <w:t>Fecha: :(d/m/a) (___/___/___)</w:t>
      </w:r>
      <w:r w:rsidR="005524FF">
        <w:rPr>
          <w:rFonts w:ascii="Times New Roman" w:hAnsi="Times New Roman"/>
          <w:szCs w:val="24"/>
        </w:rPr>
        <w:t>:</w:t>
      </w:r>
      <w:r w:rsidRPr="00D761DE">
        <w:rPr>
          <w:rFonts w:ascii="Times New Roman" w:hAnsi="Times New Roman"/>
          <w:szCs w:val="24"/>
        </w:rPr>
        <w:t xml:space="preserve"> entrega</w:t>
      </w:r>
      <w:r w:rsidR="005524FF">
        <w:rPr>
          <w:rFonts w:ascii="Times New Roman" w:hAnsi="Times New Roman"/>
          <w:szCs w:val="24"/>
        </w:rPr>
        <w:t xml:space="preserve">r el </w:t>
      </w:r>
      <w:r w:rsidRPr="00D761DE">
        <w:rPr>
          <w:rFonts w:ascii="Times New Roman" w:hAnsi="Times New Roman"/>
          <w:b/>
          <w:szCs w:val="24"/>
        </w:rPr>
        <w:t>Informe final</w:t>
      </w:r>
      <w:r w:rsidR="005524FF">
        <w:rPr>
          <w:rFonts w:ascii="Times New Roman" w:hAnsi="Times New Roman"/>
          <w:b/>
          <w:szCs w:val="24"/>
        </w:rPr>
        <w:t xml:space="preserve"> de práctica</w:t>
      </w:r>
      <w:r w:rsidRPr="00D761DE">
        <w:rPr>
          <w:rFonts w:ascii="Times New Roman" w:hAnsi="Times New Roman"/>
          <w:szCs w:val="24"/>
        </w:rPr>
        <w:t xml:space="preserve">, </w:t>
      </w:r>
      <w:proofErr w:type="gramStart"/>
      <w:r w:rsidRPr="00D761DE">
        <w:rPr>
          <w:rFonts w:ascii="Times New Roman" w:hAnsi="Times New Roman"/>
          <w:szCs w:val="24"/>
        </w:rPr>
        <w:t>de acuerdo al</w:t>
      </w:r>
      <w:proofErr w:type="gramEnd"/>
      <w:r w:rsidRPr="00D761DE">
        <w:rPr>
          <w:rFonts w:ascii="Times New Roman" w:hAnsi="Times New Roman"/>
          <w:szCs w:val="24"/>
        </w:rPr>
        <w:t xml:space="preserve"> formato previamente socializado.</w:t>
      </w:r>
    </w:p>
    <w:p w14:paraId="5BC01666" w14:textId="77777777" w:rsidR="00D761DE" w:rsidRPr="00D761DE" w:rsidRDefault="00D761DE" w:rsidP="00D761DE">
      <w:pPr>
        <w:jc w:val="both"/>
        <w:rPr>
          <w:rFonts w:ascii="Times New Roman" w:hAnsi="Times New Roman"/>
          <w:szCs w:val="24"/>
        </w:rPr>
      </w:pPr>
    </w:p>
    <w:p w14:paraId="1F1E993B" w14:textId="77777777" w:rsidR="007E68D6" w:rsidRPr="00EE1CA2" w:rsidRDefault="007E68D6" w:rsidP="00102051">
      <w:pPr>
        <w:jc w:val="both"/>
        <w:rPr>
          <w:rFonts w:ascii="Times New Roman" w:hAnsi="Times New Roman"/>
          <w:szCs w:val="24"/>
        </w:rPr>
      </w:pPr>
    </w:p>
    <w:p w14:paraId="3B6F352D" w14:textId="3457CF86" w:rsidR="00791C9C" w:rsidRPr="00EE1CA2" w:rsidRDefault="00791C9C" w:rsidP="00B84E81">
      <w:pPr>
        <w:rPr>
          <w:rFonts w:ascii="Times New Roman" w:hAnsi="Times New Roman"/>
          <w:szCs w:val="24"/>
        </w:rPr>
      </w:pPr>
    </w:p>
    <w:p w14:paraId="27C108CB" w14:textId="63F7513A" w:rsidR="00791C9C" w:rsidRPr="00EE1CA2" w:rsidRDefault="007E68D6" w:rsidP="007E68D6">
      <w:pPr>
        <w:jc w:val="both"/>
        <w:rPr>
          <w:rFonts w:ascii="Times New Roman" w:hAnsi="Times New Roman"/>
          <w:szCs w:val="24"/>
        </w:rPr>
      </w:pPr>
      <w:r w:rsidRPr="00EE1CA2">
        <w:rPr>
          <w:rFonts w:ascii="Times New Roman" w:hAnsi="Times New Roman"/>
          <w:b/>
          <w:bCs/>
          <w:szCs w:val="24"/>
        </w:rPr>
        <w:t>Nota:</w:t>
      </w:r>
      <w:r w:rsidRPr="00EE1CA2">
        <w:rPr>
          <w:rFonts w:ascii="Times New Roman" w:hAnsi="Times New Roman"/>
          <w:szCs w:val="24"/>
        </w:rPr>
        <w:t xml:space="preserve"> l</w:t>
      </w:r>
      <w:r w:rsidR="00791C9C" w:rsidRPr="00EE1CA2">
        <w:rPr>
          <w:rFonts w:ascii="Times New Roman" w:hAnsi="Times New Roman"/>
          <w:szCs w:val="24"/>
        </w:rPr>
        <w:t xml:space="preserve">as siguientes definiciones </w:t>
      </w:r>
      <w:r w:rsidR="00B42657" w:rsidRPr="00EE1CA2">
        <w:rPr>
          <w:rFonts w:ascii="Times New Roman" w:hAnsi="Times New Roman"/>
          <w:szCs w:val="24"/>
        </w:rPr>
        <w:t>fueron</w:t>
      </w:r>
      <w:r w:rsidR="00791C9C" w:rsidRPr="00EE1CA2">
        <w:rPr>
          <w:rFonts w:ascii="Times New Roman" w:hAnsi="Times New Roman"/>
          <w:szCs w:val="24"/>
        </w:rPr>
        <w:t xml:space="preserve"> tomadas de la</w:t>
      </w:r>
      <w:r w:rsidR="00B42657" w:rsidRPr="00EE1CA2">
        <w:rPr>
          <w:rFonts w:ascii="Times New Roman" w:hAnsi="Times New Roman"/>
          <w:szCs w:val="24"/>
        </w:rPr>
        <w:t xml:space="preserve"> </w:t>
      </w:r>
      <w:hyperlink r:id="rId11" w:history="1">
        <w:r w:rsidR="00B42657" w:rsidRPr="00EE1CA2">
          <w:rPr>
            <w:rStyle w:val="Hipervnculo"/>
            <w:rFonts w:ascii="Times New Roman" w:hAnsi="Times New Roman"/>
            <w:szCs w:val="24"/>
          </w:rPr>
          <w:t>Resolución número 3546 de 2018</w:t>
        </w:r>
      </w:hyperlink>
      <w:r w:rsidR="007534A4" w:rsidRPr="00EE1CA2">
        <w:rPr>
          <w:rFonts w:ascii="Times New Roman" w:hAnsi="Times New Roman"/>
          <w:szCs w:val="24"/>
        </w:rPr>
        <w:t xml:space="preserve"> del </w:t>
      </w:r>
      <w:r w:rsidR="00CA42DB" w:rsidRPr="00EE1CA2">
        <w:rPr>
          <w:rFonts w:ascii="Times New Roman" w:hAnsi="Times New Roman"/>
          <w:szCs w:val="24"/>
        </w:rPr>
        <w:t>Ministerio</w:t>
      </w:r>
      <w:r w:rsidR="007534A4" w:rsidRPr="00EE1CA2">
        <w:rPr>
          <w:rFonts w:ascii="Times New Roman" w:hAnsi="Times New Roman"/>
          <w:szCs w:val="24"/>
        </w:rPr>
        <w:t xml:space="preserve"> de trabajo:</w:t>
      </w:r>
    </w:p>
    <w:p w14:paraId="4A440D91" w14:textId="77777777" w:rsidR="00B42657" w:rsidRPr="009E2510" w:rsidRDefault="00B42657" w:rsidP="00D15A9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 w:rsidRPr="009E2510">
        <w:rPr>
          <w:b/>
          <w:bCs/>
          <w:color w:val="211C1E"/>
          <w:sz w:val="21"/>
          <w:szCs w:val="21"/>
        </w:rPr>
        <w:t>Practicante:</w:t>
      </w:r>
      <w:r w:rsidRPr="009E2510">
        <w:rPr>
          <w:color w:val="211C1E"/>
          <w:sz w:val="21"/>
          <w:szCs w:val="21"/>
        </w:rPr>
        <w:t xml:space="preserve"> estudiante de programas de formación complementaria ofrecidos por las escuelas normales superiores o de educación superior de pregrado, que desarrollan actividades de práctica laboral. </w:t>
      </w:r>
    </w:p>
    <w:p w14:paraId="34EC5730" w14:textId="2DDB1F14" w:rsidR="00B42657" w:rsidRPr="009E2510" w:rsidRDefault="00B42657" w:rsidP="00D15A9F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 w:rsidRPr="009E2510">
        <w:rPr>
          <w:b/>
          <w:bCs/>
          <w:color w:val="211C1E"/>
          <w:sz w:val="21"/>
          <w:szCs w:val="21"/>
        </w:rPr>
        <w:t>Monitor:</w:t>
      </w:r>
      <w:r w:rsidRPr="009E2510">
        <w:rPr>
          <w:color w:val="211C1E"/>
          <w:sz w:val="21"/>
          <w:szCs w:val="21"/>
        </w:rPr>
        <w:t xml:space="preserve"> docente vinculado a la institución educativa, que ejerce la supervisión de la actividad formativa en conjunto con el Tutor, acompañando y haciendo seguimiento al desarrollo de la práctica laboral. </w:t>
      </w:r>
    </w:p>
    <w:p w14:paraId="69D99664" w14:textId="77777777" w:rsidR="00B42657" w:rsidRPr="009E2510" w:rsidRDefault="00B42657" w:rsidP="00B42657">
      <w:pPr>
        <w:pStyle w:val="NormalWeb"/>
        <w:numPr>
          <w:ilvl w:val="0"/>
          <w:numId w:val="1"/>
        </w:numPr>
        <w:jc w:val="both"/>
        <w:rPr>
          <w:sz w:val="21"/>
          <w:szCs w:val="21"/>
        </w:rPr>
      </w:pPr>
      <w:r w:rsidRPr="009E2510">
        <w:rPr>
          <w:b/>
          <w:bCs/>
          <w:color w:val="211C1E"/>
          <w:sz w:val="21"/>
          <w:szCs w:val="21"/>
        </w:rPr>
        <w:t>Tutor:</w:t>
      </w:r>
      <w:r w:rsidRPr="009E2510">
        <w:rPr>
          <w:color w:val="211C1E"/>
          <w:sz w:val="21"/>
          <w:szCs w:val="21"/>
        </w:rPr>
        <w:t xml:space="preserve"> persona designada por el escenario de práctica que ejerce la supervisión de la actividad formativa en conjunto con el monitor, acompañando y haciendo seguimiento al desarrollo de la práctica laboral. </w:t>
      </w:r>
    </w:p>
    <w:p w14:paraId="076E0395" w14:textId="72F0B717" w:rsidR="00945568" w:rsidRPr="00EE1CA2" w:rsidRDefault="00945568" w:rsidP="00B84E81">
      <w:pPr>
        <w:rPr>
          <w:rFonts w:ascii="Times New Roman" w:hAnsi="Times New Roman"/>
          <w:szCs w:val="24"/>
          <w:lang w:val="es-CO"/>
        </w:rPr>
      </w:pPr>
    </w:p>
    <w:sectPr w:rsidR="00945568" w:rsidRPr="00EE1CA2" w:rsidSect="00606EDC">
      <w:headerReference w:type="even" r:id="rId12"/>
      <w:headerReference w:type="default" r:id="rId13"/>
      <w:footerReference w:type="default" r:id="rId14"/>
      <w:pgSz w:w="12242" w:h="15842" w:code="1"/>
      <w:pgMar w:top="1134" w:right="1134" w:bottom="1134" w:left="1134" w:header="567" w:footer="8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20883" w14:textId="77777777" w:rsidR="00FB05F1" w:rsidRDefault="00FB05F1">
      <w:r>
        <w:separator/>
      </w:r>
    </w:p>
  </w:endnote>
  <w:endnote w:type="continuationSeparator" w:id="0">
    <w:p w14:paraId="04A7D4AC" w14:textId="77777777" w:rsidR="00FB05F1" w:rsidRDefault="00FB0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sha">
    <w:altName w:val="Segoe UI"/>
    <w:charset w:val="B1"/>
    <w:family w:val="swiss"/>
    <w:pitch w:val="variable"/>
    <w:sig w:usb0="80000807" w:usb1="40000042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E0DA6" w14:textId="65DAB4DA" w:rsidR="000B43F1" w:rsidRPr="000B43F1" w:rsidRDefault="00D5277C" w:rsidP="000B43F1">
    <w:pPr>
      <w:pStyle w:val="Piedepgina"/>
      <w:pBdr>
        <w:top w:val="single" w:sz="4" w:space="1" w:color="auto"/>
      </w:pBdr>
      <w:tabs>
        <w:tab w:val="clear" w:pos="4252"/>
        <w:tab w:val="clear" w:pos="8504"/>
        <w:tab w:val="center" w:pos="4820"/>
        <w:tab w:val="right" w:pos="9923"/>
      </w:tabs>
      <w:rPr>
        <w:rFonts w:asciiTheme="minorHAnsi" w:eastAsiaTheme="minorHAnsi" w:hAnsiTheme="minorHAnsi" w:cstheme="minorBidi"/>
        <w:sz w:val="20"/>
        <w:szCs w:val="22"/>
        <w:lang w:val="es-CO" w:eastAsia="en-US"/>
      </w:rPr>
    </w:pPr>
    <w:r>
      <w:rPr>
        <w:rFonts w:asciiTheme="minorHAnsi" w:eastAsiaTheme="minorHAnsi" w:hAnsiTheme="minorHAnsi" w:cstheme="minorBidi"/>
        <w:sz w:val="20"/>
        <w:szCs w:val="22"/>
        <w:lang w:val="es-CO" w:eastAsia="en-US"/>
      </w:rPr>
      <w:t>Escuela de Ingeniería</w:t>
    </w:r>
    <w:r w:rsidR="00807437">
      <w:rPr>
        <w:rFonts w:asciiTheme="minorHAnsi" w:eastAsiaTheme="minorHAnsi" w:hAnsiTheme="minorHAnsi" w:cstheme="minorBidi"/>
        <w:sz w:val="20"/>
        <w:szCs w:val="22"/>
        <w:lang w:val="es-CO" w:eastAsia="en-US"/>
      </w:rPr>
      <w:t>s</w:t>
    </w:r>
    <w:r w:rsidR="000B43F1">
      <w:rPr>
        <w:rFonts w:asciiTheme="minorHAnsi" w:eastAsiaTheme="minorHAnsi" w:hAnsiTheme="minorHAnsi" w:cstheme="minorBidi"/>
        <w:sz w:val="20"/>
        <w:szCs w:val="22"/>
        <w:lang w:val="es-CO" w:eastAsia="en-US"/>
      </w:rPr>
      <w:tab/>
    </w:r>
    <w:r w:rsidR="00807437">
      <w:rPr>
        <w:rFonts w:asciiTheme="minorHAnsi" w:eastAsiaTheme="minorHAnsi" w:hAnsiTheme="minorHAnsi" w:cstheme="minorBidi"/>
        <w:sz w:val="20"/>
        <w:szCs w:val="22"/>
        <w:lang w:val="es-CO" w:eastAsia="en-US"/>
      </w:rPr>
      <w:t>Plan de práctica</w: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tab/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begin"/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instrText>PAGE   \* MERGEFORMAT</w:instrTex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separate"/>
    </w:r>
    <w:r w:rsidR="00456BBB">
      <w:rPr>
        <w:rFonts w:asciiTheme="minorHAnsi" w:eastAsiaTheme="minorHAnsi" w:hAnsiTheme="minorHAnsi" w:cstheme="minorBidi"/>
        <w:noProof/>
        <w:sz w:val="20"/>
        <w:szCs w:val="22"/>
        <w:lang w:val="es-CO" w:eastAsia="en-US"/>
      </w:rPr>
      <w:t>1</w: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end"/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t xml:space="preserve"> de </w: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begin"/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instrText xml:space="preserve"> NUMPAGES   \* MERGEFORMAT </w:instrTex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separate"/>
    </w:r>
    <w:r w:rsidR="00456BBB">
      <w:rPr>
        <w:rFonts w:asciiTheme="minorHAnsi" w:eastAsiaTheme="minorHAnsi" w:hAnsiTheme="minorHAnsi" w:cstheme="minorBidi"/>
        <w:noProof/>
        <w:sz w:val="20"/>
        <w:szCs w:val="22"/>
        <w:lang w:val="es-CO" w:eastAsia="en-US"/>
      </w:rPr>
      <w:t>2</w:t>
    </w:r>
    <w:r w:rsidR="000B43F1" w:rsidRPr="00680F30">
      <w:rPr>
        <w:rFonts w:asciiTheme="minorHAnsi" w:eastAsiaTheme="minorHAnsi" w:hAnsiTheme="minorHAnsi" w:cstheme="minorBidi"/>
        <w:sz w:val="20"/>
        <w:szCs w:val="22"/>
        <w:lang w:val="es-CO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A45FD" w14:textId="77777777" w:rsidR="00FB05F1" w:rsidRDefault="00FB05F1">
      <w:r>
        <w:separator/>
      </w:r>
    </w:p>
  </w:footnote>
  <w:footnote w:type="continuationSeparator" w:id="0">
    <w:p w14:paraId="0B75D55D" w14:textId="77777777" w:rsidR="00FB05F1" w:rsidRDefault="00FB05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FFBD0" w14:textId="77777777" w:rsidR="00891009" w:rsidRDefault="00891009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13C2FE9" w14:textId="77777777" w:rsidR="00891009" w:rsidRDefault="00891009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1EB4F" w14:textId="77777777" w:rsidR="00891009" w:rsidRDefault="00891009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B68"/>
    <w:multiLevelType w:val="hybridMultilevel"/>
    <w:tmpl w:val="B6EE43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6645F"/>
    <w:multiLevelType w:val="hybridMultilevel"/>
    <w:tmpl w:val="5BEA97E0"/>
    <w:lvl w:ilvl="0" w:tplc="D67AAD8C">
      <w:start w:val="1"/>
      <w:numFmt w:val="decimal"/>
      <w:lvlText w:val="%1."/>
      <w:lvlJc w:val="left"/>
      <w:pPr>
        <w:ind w:left="720" w:hanging="360"/>
      </w:pPr>
      <w:rPr>
        <w:rFonts w:ascii="Gisha" w:hAnsi="Gisha" w:cs="Gisha" w:hint="default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84889"/>
    <w:multiLevelType w:val="hybridMultilevel"/>
    <w:tmpl w:val="C5C2193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750BC"/>
    <w:multiLevelType w:val="hybridMultilevel"/>
    <w:tmpl w:val="1B562FFC"/>
    <w:lvl w:ilvl="0" w:tplc="0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7AB76DA"/>
    <w:multiLevelType w:val="hybridMultilevel"/>
    <w:tmpl w:val="4F0CF42E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9221E39"/>
    <w:multiLevelType w:val="hybridMultilevel"/>
    <w:tmpl w:val="4F4EBF7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84C55F8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 w:val="0"/>
        <w:bCs/>
      </w:rPr>
    </w:lvl>
    <w:lvl w:ilvl="2" w:tplc="0C0A000F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302584628">
    <w:abstractNumId w:val="2"/>
  </w:num>
  <w:num w:numId="2" w16cid:durableId="569776930">
    <w:abstractNumId w:val="1"/>
  </w:num>
  <w:num w:numId="3" w16cid:durableId="1495532516">
    <w:abstractNumId w:val="4"/>
  </w:num>
  <w:num w:numId="4" w16cid:durableId="1099333511">
    <w:abstractNumId w:val="3"/>
  </w:num>
  <w:num w:numId="5" w16cid:durableId="1296521158">
    <w:abstractNumId w:val="0"/>
  </w:num>
  <w:num w:numId="6" w16cid:durableId="1178622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5A0"/>
    <w:rsid w:val="00012A11"/>
    <w:rsid w:val="00017741"/>
    <w:rsid w:val="00030BEE"/>
    <w:rsid w:val="00044A7A"/>
    <w:rsid w:val="0005422B"/>
    <w:rsid w:val="0005628E"/>
    <w:rsid w:val="0006289D"/>
    <w:rsid w:val="000837F5"/>
    <w:rsid w:val="00083C42"/>
    <w:rsid w:val="00092397"/>
    <w:rsid w:val="000B43F1"/>
    <w:rsid w:val="000C32A8"/>
    <w:rsid w:val="000E0277"/>
    <w:rsid w:val="000F4EF5"/>
    <w:rsid w:val="00102051"/>
    <w:rsid w:val="00104EF1"/>
    <w:rsid w:val="00160530"/>
    <w:rsid w:val="001C0A3D"/>
    <w:rsid w:val="001C19C1"/>
    <w:rsid w:val="001D2971"/>
    <w:rsid w:val="001D2CF5"/>
    <w:rsid w:val="001E5D01"/>
    <w:rsid w:val="00205C76"/>
    <w:rsid w:val="00212F2B"/>
    <w:rsid w:val="0021638F"/>
    <w:rsid w:val="00216521"/>
    <w:rsid w:val="0025388B"/>
    <w:rsid w:val="00274E79"/>
    <w:rsid w:val="002771C8"/>
    <w:rsid w:val="002B44D1"/>
    <w:rsid w:val="002C4C25"/>
    <w:rsid w:val="002F1252"/>
    <w:rsid w:val="002F19F3"/>
    <w:rsid w:val="003033F0"/>
    <w:rsid w:val="00310D6D"/>
    <w:rsid w:val="003360C5"/>
    <w:rsid w:val="0035505F"/>
    <w:rsid w:val="0037769C"/>
    <w:rsid w:val="003D5916"/>
    <w:rsid w:val="00403531"/>
    <w:rsid w:val="00427642"/>
    <w:rsid w:val="004337D4"/>
    <w:rsid w:val="00456BBB"/>
    <w:rsid w:val="00460680"/>
    <w:rsid w:val="00472A3D"/>
    <w:rsid w:val="00481604"/>
    <w:rsid w:val="00483091"/>
    <w:rsid w:val="00483A79"/>
    <w:rsid w:val="00490A95"/>
    <w:rsid w:val="004A6E38"/>
    <w:rsid w:val="004B3944"/>
    <w:rsid w:val="004D55FA"/>
    <w:rsid w:val="005006E9"/>
    <w:rsid w:val="00504CD8"/>
    <w:rsid w:val="005524FF"/>
    <w:rsid w:val="00555A05"/>
    <w:rsid w:val="00580B99"/>
    <w:rsid w:val="00586D89"/>
    <w:rsid w:val="005A5CD3"/>
    <w:rsid w:val="00606EDC"/>
    <w:rsid w:val="006073FE"/>
    <w:rsid w:val="006823D7"/>
    <w:rsid w:val="00694E3A"/>
    <w:rsid w:val="006B14D8"/>
    <w:rsid w:val="006D4F73"/>
    <w:rsid w:val="00700D8D"/>
    <w:rsid w:val="00730013"/>
    <w:rsid w:val="007308F8"/>
    <w:rsid w:val="007534A4"/>
    <w:rsid w:val="007543D3"/>
    <w:rsid w:val="007739EE"/>
    <w:rsid w:val="00785A67"/>
    <w:rsid w:val="00791C9C"/>
    <w:rsid w:val="007971D7"/>
    <w:rsid w:val="007C4FDA"/>
    <w:rsid w:val="007E68D6"/>
    <w:rsid w:val="00807437"/>
    <w:rsid w:val="00812BAA"/>
    <w:rsid w:val="00816E83"/>
    <w:rsid w:val="00830F28"/>
    <w:rsid w:val="008615AD"/>
    <w:rsid w:val="00880053"/>
    <w:rsid w:val="00891009"/>
    <w:rsid w:val="008D3211"/>
    <w:rsid w:val="008E41BB"/>
    <w:rsid w:val="00913739"/>
    <w:rsid w:val="00945568"/>
    <w:rsid w:val="00985772"/>
    <w:rsid w:val="009A2813"/>
    <w:rsid w:val="009C3B31"/>
    <w:rsid w:val="009E2510"/>
    <w:rsid w:val="00A07F9A"/>
    <w:rsid w:val="00A11E51"/>
    <w:rsid w:val="00A14002"/>
    <w:rsid w:val="00A54A87"/>
    <w:rsid w:val="00A948D8"/>
    <w:rsid w:val="00AA0529"/>
    <w:rsid w:val="00AF038E"/>
    <w:rsid w:val="00B1134F"/>
    <w:rsid w:val="00B13B92"/>
    <w:rsid w:val="00B33773"/>
    <w:rsid w:val="00B42657"/>
    <w:rsid w:val="00B5432C"/>
    <w:rsid w:val="00B5537D"/>
    <w:rsid w:val="00B725A0"/>
    <w:rsid w:val="00B84E81"/>
    <w:rsid w:val="00BA0E59"/>
    <w:rsid w:val="00BA2126"/>
    <w:rsid w:val="00BA61AD"/>
    <w:rsid w:val="00BA732D"/>
    <w:rsid w:val="00BC3899"/>
    <w:rsid w:val="00BE0A13"/>
    <w:rsid w:val="00C137BF"/>
    <w:rsid w:val="00C32D0A"/>
    <w:rsid w:val="00CA42DB"/>
    <w:rsid w:val="00CB6469"/>
    <w:rsid w:val="00CD488D"/>
    <w:rsid w:val="00CE1636"/>
    <w:rsid w:val="00CF591A"/>
    <w:rsid w:val="00D073CA"/>
    <w:rsid w:val="00D1310D"/>
    <w:rsid w:val="00D226D4"/>
    <w:rsid w:val="00D2655F"/>
    <w:rsid w:val="00D5277C"/>
    <w:rsid w:val="00D7036F"/>
    <w:rsid w:val="00D761DE"/>
    <w:rsid w:val="00D81C78"/>
    <w:rsid w:val="00D978D0"/>
    <w:rsid w:val="00D97CB8"/>
    <w:rsid w:val="00DB1947"/>
    <w:rsid w:val="00DC379B"/>
    <w:rsid w:val="00DC70A5"/>
    <w:rsid w:val="00DC7E93"/>
    <w:rsid w:val="00DE683A"/>
    <w:rsid w:val="00E16330"/>
    <w:rsid w:val="00E22266"/>
    <w:rsid w:val="00E52B11"/>
    <w:rsid w:val="00E55E31"/>
    <w:rsid w:val="00E61AA4"/>
    <w:rsid w:val="00E65424"/>
    <w:rsid w:val="00E82A3E"/>
    <w:rsid w:val="00EA1A1F"/>
    <w:rsid w:val="00EA27EA"/>
    <w:rsid w:val="00EB5EFB"/>
    <w:rsid w:val="00ED52B7"/>
    <w:rsid w:val="00EE1CA2"/>
    <w:rsid w:val="00EF6DDE"/>
    <w:rsid w:val="00F20319"/>
    <w:rsid w:val="00F52296"/>
    <w:rsid w:val="00FA1834"/>
    <w:rsid w:val="00FB05F1"/>
    <w:rsid w:val="00FB7C73"/>
    <w:rsid w:val="41B4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74158A"/>
  <w15:docId w15:val="{EB7E7F38-998D-458F-BCA1-E973B7F15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rFonts w:ascii="Tahoma" w:hAnsi="Tahoma"/>
      <w:b/>
      <w:sz w:val="20"/>
      <w:lang w:val="es-CO"/>
    </w:rPr>
  </w:style>
  <w:style w:type="paragraph" w:styleId="Ttulo2">
    <w:name w:val="heading 2"/>
    <w:basedOn w:val="Normal"/>
    <w:next w:val="Normal"/>
    <w:qFormat/>
    <w:pPr>
      <w:keepNext/>
      <w:spacing w:line="360" w:lineRule="auto"/>
      <w:jc w:val="both"/>
      <w:outlineLvl w:val="1"/>
    </w:pPr>
    <w:rPr>
      <w:rFonts w:ascii="Tahoma" w:hAnsi="Tahoma"/>
      <w:b/>
      <w:sz w:val="20"/>
      <w:lang w:val="es-CO"/>
    </w:rPr>
  </w:style>
  <w:style w:type="paragraph" w:styleId="Ttulo3">
    <w:name w:val="heading 3"/>
    <w:basedOn w:val="Normal"/>
    <w:next w:val="Normal"/>
    <w:qFormat/>
    <w:pPr>
      <w:keepNext/>
      <w:spacing w:line="360" w:lineRule="auto"/>
      <w:jc w:val="both"/>
      <w:outlineLvl w:val="2"/>
    </w:pPr>
    <w:rPr>
      <w:b/>
      <w:sz w:val="18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rFonts w:ascii="Tahoma" w:hAnsi="Tahoma"/>
      <w:b/>
      <w:sz w:val="18"/>
      <w:lang w:val="es-CO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line="360" w:lineRule="auto"/>
      <w:jc w:val="center"/>
    </w:pPr>
    <w:rPr>
      <w:rFonts w:ascii="Tahoma" w:hAnsi="Tahoma"/>
      <w:b/>
      <w:lang w:val="es-CO"/>
    </w:rPr>
  </w:style>
  <w:style w:type="paragraph" w:styleId="Textoindependiente">
    <w:name w:val="Body Text"/>
    <w:basedOn w:val="Normal"/>
    <w:pPr>
      <w:jc w:val="both"/>
    </w:pPr>
    <w:rPr>
      <w:rFonts w:ascii="Tahoma" w:hAnsi="Tahoma"/>
      <w:lang w:val="es-CO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ascii="Tahoma" w:hAnsi="Tahoma"/>
      <w:sz w:val="20"/>
      <w:lang w:val="es-CO"/>
    </w:rPr>
  </w:style>
  <w:style w:type="paragraph" w:styleId="Textoindependiente3">
    <w:name w:val="Body Text 3"/>
    <w:basedOn w:val="Normal"/>
    <w:pPr>
      <w:spacing w:line="360" w:lineRule="auto"/>
      <w:jc w:val="both"/>
    </w:pPr>
    <w:rPr>
      <w:rFonts w:ascii="Tahoma" w:hAnsi="Tahoma"/>
      <w:sz w:val="18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character" w:customStyle="1" w:styleId="PiedepginaCar">
    <w:name w:val="Pie de página Car"/>
    <w:basedOn w:val="Fuentedeprrafopredeter"/>
    <w:link w:val="Piedepgina"/>
    <w:uiPriority w:val="99"/>
    <w:rsid w:val="000B43F1"/>
    <w:rPr>
      <w:rFonts w:ascii="Arial" w:hAnsi="Arial"/>
      <w:sz w:val="24"/>
      <w:lang w:val="es-ES" w:eastAsia="es-ES"/>
    </w:rPr>
  </w:style>
  <w:style w:type="table" w:styleId="Tablaconcuadrcula">
    <w:name w:val="Table Grid"/>
    <w:basedOn w:val="Tablanormal"/>
    <w:rsid w:val="00816E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unhideWhenUsed/>
    <w:rsid w:val="00D978D0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D978D0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D978D0"/>
    <w:rPr>
      <w:rFonts w:ascii="Arial" w:hAnsi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D978D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D978D0"/>
    <w:rPr>
      <w:rFonts w:ascii="Arial" w:hAnsi="Arial"/>
      <w:b/>
      <w:bCs/>
      <w:lang w:val="es-ES" w:eastAsia="es-ES"/>
    </w:rPr>
  </w:style>
  <w:style w:type="paragraph" w:styleId="Textodeglobo">
    <w:name w:val="Balloon Text"/>
    <w:basedOn w:val="Normal"/>
    <w:link w:val="TextodegloboCar"/>
    <w:semiHidden/>
    <w:unhideWhenUsed/>
    <w:rsid w:val="00D978D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D978D0"/>
    <w:rPr>
      <w:rFonts w:ascii="Segoe UI" w:hAnsi="Segoe UI" w:cs="Segoe UI"/>
      <w:sz w:val="18"/>
      <w:szCs w:val="18"/>
      <w:lang w:val="es-ES" w:eastAsia="es-ES"/>
    </w:rPr>
  </w:style>
  <w:style w:type="character" w:styleId="Hipervnculo">
    <w:name w:val="Hyperlink"/>
    <w:basedOn w:val="Fuentedeprrafopredeter"/>
    <w:unhideWhenUsed/>
    <w:rsid w:val="00B42657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426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2657"/>
    <w:pPr>
      <w:spacing w:before="100" w:beforeAutospacing="1" w:after="100" w:afterAutospacing="1"/>
    </w:pPr>
    <w:rPr>
      <w:rFonts w:ascii="Times New Roman" w:hAnsi="Times New Roman"/>
      <w:szCs w:val="24"/>
      <w:lang w:val="es-CO" w:eastAsia="es-ES_tradnl"/>
    </w:rPr>
  </w:style>
  <w:style w:type="character" w:styleId="Hipervnculovisitado">
    <w:name w:val="FollowedHyperlink"/>
    <w:basedOn w:val="Fuentedeprrafopredeter"/>
    <w:semiHidden/>
    <w:unhideWhenUsed/>
    <w:rsid w:val="00CA42DB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2F19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3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0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2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5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cancilleria.gov.co/sites/default/files/resolucion3546del3deagostode2018.pdf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Plantillas\~wd09.tm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385DC504DB614DA8F67D4315A28B14" ma:contentTypeVersion="13" ma:contentTypeDescription="Create a new document." ma:contentTypeScope="" ma:versionID="a58081437f546ee08ab4280ad8a2131c">
  <xsd:schema xmlns:xsd="http://www.w3.org/2001/XMLSchema" xmlns:xs="http://www.w3.org/2001/XMLSchema" xmlns:p="http://schemas.microsoft.com/office/2006/metadata/properties" xmlns:ns3="1be38a3c-13c4-46e0-8a29-91f320e906cc" xmlns:ns4="475903d6-5b88-4d7a-ba78-d123e191ef42" targetNamespace="http://schemas.microsoft.com/office/2006/metadata/properties" ma:root="true" ma:fieldsID="a99f1ba5019078592abe39d3f127a660" ns3:_="" ns4:_="">
    <xsd:import namespace="1be38a3c-13c4-46e0-8a29-91f320e906cc"/>
    <xsd:import namespace="475903d6-5b88-4d7a-ba78-d123e191ef4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EventHashCode" minOccurs="0"/>
                <xsd:element ref="ns4:MediaServiceGenerationTim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e38a3c-13c4-46e0-8a29-91f320e906c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903d6-5b88-4d7a-ba78-d123e191ef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8" nillable="true" ma:displayName="MediaService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E99376-41DB-46D2-A06A-B9B525385A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e38a3c-13c4-46e0-8a29-91f320e906cc"/>
    <ds:schemaRef ds:uri="475903d6-5b88-4d7a-ba78-d123e191ef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7CC65F-AA45-4F56-9FFF-1648E7F02B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87E5BA-EB07-4C29-A073-D96752A293D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~wd09.tmp</Template>
  <TotalTime>6</TotalTime>
  <Pages>8</Pages>
  <Words>1518</Words>
  <Characters>8350</Characters>
  <Application>Microsoft Office Word</Application>
  <DocSecurity>0</DocSecurity>
  <Lines>69</Lines>
  <Paragraphs>19</Paragraphs>
  <ScaleCrop>false</ScaleCrop>
  <Company>UPB</Company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luciano.gallon@upb.edu.co</dc:creator>
  <cp:keywords/>
  <dc:description/>
  <cp:lastModifiedBy>Norha Ligia Posada Restrepo</cp:lastModifiedBy>
  <cp:revision>26</cp:revision>
  <cp:lastPrinted>2003-02-25T20:00:00Z</cp:lastPrinted>
  <dcterms:created xsi:type="dcterms:W3CDTF">2020-01-24T19:57:00Z</dcterms:created>
  <dcterms:modified xsi:type="dcterms:W3CDTF">2025-02-19T19:33:00Z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0x01010007385DC504DB614DA8F67D4315A28B14</vt:lpwstr>
  </property>
</Properties>
</file>