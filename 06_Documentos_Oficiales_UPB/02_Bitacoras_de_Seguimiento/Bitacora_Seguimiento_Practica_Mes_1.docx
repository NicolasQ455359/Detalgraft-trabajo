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48F6" w14:textId="55218DD0" w:rsidR="00880053" w:rsidRPr="00017741" w:rsidRDefault="00880053" w:rsidP="00880053">
      <w:pPr>
        <w:jc w:val="right"/>
        <w:rPr>
          <w:rFonts w:ascii="Gisha" w:hAnsi="Gisha" w:cs="Gisha"/>
          <w:sz w:val="20"/>
        </w:rPr>
      </w:pPr>
      <w:r w:rsidRPr="00017741">
        <w:rPr>
          <w:rFonts w:ascii="Gisha" w:hAnsi="Gisha" w:cs="Gisha"/>
          <w:noProof/>
          <w:sz w:val="20"/>
          <w:lang w:val="es-419" w:eastAsia="es-419"/>
        </w:rPr>
        <w:drawing>
          <wp:anchor distT="0" distB="0" distL="114300" distR="114300" simplePos="0" relativeHeight="251659264" behindDoc="0" locked="0" layoutInCell="1" allowOverlap="1" wp14:anchorId="01395FE6" wp14:editId="2F46B7CF">
            <wp:simplePos x="0" y="0"/>
            <wp:positionH relativeFrom="column">
              <wp:posOffset>-35560</wp:posOffset>
            </wp:positionH>
            <wp:positionV relativeFrom="paragraph">
              <wp:posOffset>-325120</wp:posOffset>
            </wp:positionV>
            <wp:extent cx="1800000" cy="629366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629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277C">
        <w:rPr>
          <w:rFonts w:ascii="Gisha" w:hAnsi="Gisha" w:cs="Gisha"/>
          <w:sz w:val="20"/>
        </w:rPr>
        <w:t>Escuela de Ingeniería</w:t>
      </w:r>
      <w:r w:rsidR="00A14002">
        <w:rPr>
          <w:rFonts w:ascii="Gisha" w:hAnsi="Gisha" w:cs="Gisha"/>
          <w:sz w:val="20"/>
        </w:rPr>
        <w:t>s</w:t>
      </w:r>
    </w:p>
    <w:p w14:paraId="7CF9AB0D" w14:textId="77777777" w:rsidR="00880053" w:rsidRPr="00017741" w:rsidRDefault="00880053" w:rsidP="00880053">
      <w:pPr>
        <w:jc w:val="right"/>
        <w:rPr>
          <w:rFonts w:ascii="Gisha" w:hAnsi="Gisha" w:cs="Gisha"/>
          <w:sz w:val="20"/>
        </w:rPr>
      </w:pPr>
      <w:r w:rsidRPr="00017741">
        <w:rPr>
          <w:rFonts w:ascii="Gisha" w:hAnsi="Gisha" w:cs="Gisha"/>
          <w:sz w:val="20"/>
        </w:rPr>
        <w:t>Medellín, Colombia</w:t>
      </w:r>
    </w:p>
    <w:p w14:paraId="11241FF1" w14:textId="77777777" w:rsidR="00880053" w:rsidRPr="00017741" w:rsidRDefault="00880053" w:rsidP="00880053">
      <w:pPr>
        <w:jc w:val="right"/>
        <w:rPr>
          <w:rFonts w:ascii="Gisha" w:hAnsi="Gisha" w:cs="Gisha"/>
          <w:sz w:val="20"/>
        </w:rPr>
      </w:pPr>
    </w:p>
    <w:p w14:paraId="27BF08DC" w14:textId="5DBB8C46" w:rsidR="00F52296" w:rsidRPr="00EE1CA2" w:rsidRDefault="000C32A8" w:rsidP="00E82A3E">
      <w:pPr>
        <w:jc w:val="center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Bitácora de seguimiento del curso Práctica profesional en modalidad</w:t>
      </w:r>
    </w:p>
    <w:p w14:paraId="0EEDE05A" w14:textId="1F4D4EA5" w:rsidR="00F52296" w:rsidRDefault="00F52296" w:rsidP="0037769C">
      <w:pPr>
        <w:jc w:val="center"/>
        <w:rPr>
          <w:rFonts w:ascii="Times New Roman" w:hAnsi="Times New Roman"/>
          <w:b/>
          <w:bCs/>
          <w:sz w:val="32"/>
        </w:rPr>
      </w:pPr>
      <w:r w:rsidRPr="00EE1CA2">
        <w:rPr>
          <w:rFonts w:ascii="Times New Roman" w:hAnsi="Times New Roman"/>
          <w:b/>
          <w:bCs/>
          <w:sz w:val="32"/>
        </w:rPr>
        <w:t>P</w:t>
      </w:r>
      <w:r w:rsidR="00880053" w:rsidRPr="00EE1CA2">
        <w:rPr>
          <w:rFonts w:ascii="Times New Roman" w:hAnsi="Times New Roman"/>
          <w:b/>
          <w:bCs/>
          <w:sz w:val="32"/>
        </w:rPr>
        <w:t xml:space="preserve">ráctica </w:t>
      </w:r>
      <w:r w:rsidR="00BA61AD" w:rsidRPr="00EE1CA2">
        <w:rPr>
          <w:rFonts w:ascii="Times New Roman" w:hAnsi="Times New Roman"/>
          <w:b/>
          <w:bCs/>
          <w:sz w:val="32"/>
        </w:rPr>
        <w:t>Empresarial/Inmersión Empresarial</w:t>
      </w:r>
      <w:r w:rsidR="0035505F" w:rsidRPr="00EE1CA2">
        <w:rPr>
          <w:rFonts w:ascii="Times New Roman" w:hAnsi="Times New Roman"/>
          <w:b/>
          <w:bCs/>
          <w:sz w:val="32"/>
        </w:rPr>
        <w:t xml:space="preserve"> – Versión </w:t>
      </w:r>
      <w:r w:rsidR="000C32A8">
        <w:rPr>
          <w:rFonts w:ascii="Times New Roman" w:hAnsi="Times New Roman"/>
          <w:b/>
          <w:bCs/>
          <w:sz w:val="32"/>
        </w:rPr>
        <w:t>2</w:t>
      </w:r>
      <w:r w:rsidR="0035505F" w:rsidRPr="00EE1CA2">
        <w:rPr>
          <w:rFonts w:ascii="Times New Roman" w:hAnsi="Times New Roman"/>
          <w:b/>
          <w:bCs/>
          <w:sz w:val="32"/>
        </w:rPr>
        <w:t>.0</w:t>
      </w:r>
    </w:p>
    <w:p w14:paraId="73CEC870" w14:textId="77777777" w:rsidR="0037769C" w:rsidRPr="00EE1CA2" w:rsidRDefault="0037769C" w:rsidP="0037769C">
      <w:pPr>
        <w:jc w:val="center"/>
        <w:rPr>
          <w:rFonts w:ascii="Times New Roman" w:hAnsi="Times New Roman"/>
          <w:b/>
          <w:bCs/>
          <w:sz w:val="32"/>
        </w:rPr>
      </w:pPr>
    </w:p>
    <w:p w14:paraId="7AF4F941" w14:textId="073EDDC7" w:rsidR="00EE1CA2" w:rsidRPr="00C32D0A" w:rsidRDefault="00E61AA4" w:rsidP="00D5277C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Practicante: e</w:t>
      </w:r>
      <w:r w:rsidR="00BA2126" w:rsidRPr="00EE1CA2">
        <w:rPr>
          <w:rFonts w:ascii="Times New Roman" w:hAnsi="Times New Roman"/>
          <w:b/>
          <w:szCs w:val="24"/>
        </w:rPr>
        <w:t>studiante en Práctica</w:t>
      </w:r>
      <w:r w:rsidR="002F1252">
        <w:rPr>
          <w:rFonts w:ascii="Times New Roman" w:hAnsi="Times New Roman"/>
          <w:b/>
          <w:szCs w:val="24"/>
          <w:vertAlign w:val="superscript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2"/>
        <w:gridCol w:w="3823"/>
        <w:gridCol w:w="718"/>
        <w:gridCol w:w="708"/>
        <w:gridCol w:w="1133"/>
        <w:gridCol w:w="2170"/>
      </w:tblGrid>
      <w:tr w:rsidR="00C32D0A" w:rsidRPr="00044A7A" w14:paraId="3891B0BE" w14:textId="77777777" w:rsidTr="00C32D0A">
        <w:trPr>
          <w:trHeight w:val="340"/>
        </w:trPr>
        <w:tc>
          <w:tcPr>
            <w:tcW w:w="1412" w:type="dxa"/>
            <w:shd w:val="clear" w:color="auto" w:fill="F2F2F2" w:themeFill="background1" w:themeFillShade="F2"/>
            <w:vAlign w:val="center"/>
          </w:tcPr>
          <w:p w14:paraId="3EE15224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5249" w:type="dxa"/>
            <w:gridSpan w:val="3"/>
            <w:vAlign w:val="center"/>
          </w:tcPr>
          <w:p w14:paraId="12B12E7E" w14:textId="77777777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Nicolas Quintero Cardona</w:t>
            </w:r>
          </w:p>
        </w:tc>
        <w:tc>
          <w:tcPr>
            <w:tcW w:w="1133" w:type="dxa"/>
            <w:shd w:val="clear" w:color="auto" w:fill="F2F2F2" w:themeFill="background1" w:themeFillShade="F2"/>
            <w:vAlign w:val="center"/>
          </w:tcPr>
          <w:p w14:paraId="09D74F4F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  <w:shd w:val="clear" w:color="auto" w:fill="F2F2F2" w:themeFill="background1" w:themeFillShade="F2"/>
              </w:rPr>
              <w:t>ID</w:t>
            </w:r>
            <w:r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2170" w:type="dxa"/>
            <w:vAlign w:val="center"/>
          </w:tcPr>
          <w:p w14:paraId="325151B2" w14:textId="44FCE483" w:rsidR="006F5A1F" w:rsidRDefault="001C4E82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000455359</w:t>
            </w:r>
          </w:p>
        </w:tc>
      </w:tr>
      <w:tr w:rsidR="00C32D0A" w:rsidRPr="00044A7A" w14:paraId="13894491" w14:textId="77777777" w:rsidTr="00C32D0A">
        <w:trPr>
          <w:trHeight w:val="340"/>
        </w:trPr>
        <w:tc>
          <w:tcPr>
            <w:tcW w:w="1412" w:type="dxa"/>
            <w:shd w:val="clear" w:color="auto" w:fill="F2F2F2" w:themeFill="background1" w:themeFillShade="F2"/>
            <w:vAlign w:val="center"/>
          </w:tcPr>
          <w:p w14:paraId="05F3C438" w14:textId="742F2DDD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Email:</w:t>
            </w:r>
          </w:p>
        </w:tc>
        <w:tc>
          <w:tcPr>
            <w:tcW w:w="8552" w:type="dxa"/>
            <w:gridSpan w:val="5"/>
            <w:vAlign w:val="center"/>
          </w:tcPr>
          <w:p w14:paraId="74B7DCCC" w14:textId="77777777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nicolas.quintero@upb.edu.co</w:t>
            </w:r>
          </w:p>
        </w:tc>
      </w:tr>
      <w:tr w:rsidR="00C32D0A" w:rsidRPr="00044A7A" w14:paraId="47A3330D" w14:textId="77777777" w:rsidTr="00C32D0A">
        <w:trPr>
          <w:trHeight w:val="340"/>
        </w:trPr>
        <w:tc>
          <w:tcPr>
            <w:tcW w:w="1412" w:type="dxa"/>
            <w:shd w:val="clear" w:color="auto" w:fill="F2F2F2" w:themeFill="background1" w:themeFillShade="F2"/>
            <w:vAlign w:val="center"/>
          </w:tcPr>
          <w:p w14:paraId="48364735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Facultad:</w:t>
            </w:r>
          </w:p>
        </w:tc>
        <w:tc>
          <w:tcPr>
            <w:tcW w:w="8552" w:type="dxa"/>
            <w:gridSpan w:val="5"/>
            <w:vAlign w:val="center"/>
          </w:tcPr>
          <w:p w14:paraId="4C9E74B8" w14:textId="77777777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Escuela de Ingenierías / Ingeniería de Sistemas e Informática</w:t>
            </w:r>
          </w:p>
        </w:tc>
      </w:tr>
      <w:tr w:rsidR="00C32D0A" w:rsidRPr="00044A7A" w14:paraId="5A130A13" w14:textId="77777777" w:rsidTr="00C32D0A">
        <w:trPr>
          <w:trHeight w:val="340"/>
        </w:trPr>
        <w:tc>
          <w:tcPr>
            <w:tcW w:w="1412" w:type="dxa"/>
            <w:shd w:val="clear" w:color="auto" w:fill="F2F2F2" w:themeFill="background1" w:themeFillShade="F2"/>
            <w:vAlign w:val="center"/>
          </w:tcPr>
          <w:p w14:paraId="5AEA5DAD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EPS:</w:t>
            </w:r>
          </w:p>
        </w:tc>
        <w:tc>
          <w:tcPr>
            <w:tcW w:w="3823" w:type="dxa"/>
            <w:vAlign w:val="center"/>
          </w:tcPr>
          <w:p w14:paraId="75F0A55C" w14:textId="77777777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EPS SURA</w:t>
            </w:r>
          </w:p>
        </w:tc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0713502E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ARL:</w:t>
            </w:r>
          </w:p>
        </w:tc>
        <w:tc>
          <w:tcPr>
            <w:tcW w:w="4011" w:type="dxa"/>
            <w:gridSpan w:val="3"/>
            <w:vAlign w:val="center"/>
          </w:tcPr>
          <w:p w14:paraId="2C04B78E" w14:textId="77777777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Seguros Bolívar / ARL Positiva</w:t>
            </w:r>
          </w:p>
        </w:tc>
      </w:tr>
    </w:tbl>
    <w:p w14:paraId="5DEF42C4" w14:textId="77777777" w:rsidR="00C32D0A" w:rsidRPr="00EE1CA2" w:rsidRDefault="00C32D0A" w:rsidP="00D5277C">
      <w:pPr>
        <w:rPr>
          <w:rFonts w:ascii="Times New Roman" w:hAnsi="Times New Roman"/>
          <w:szCs w:val="24"/>
        </w:rPr>
      </w:pPr>
    </w:p>
    <w:p w14:paraId="394E1CD5" w14:textId="46950B65" w:rsidR="00BA2126" w:rsidRPr="00EE1CA2" w:rsidRDefault="00E61AA4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C</w:t>
      </w:r>
      <w:r w:rsidR="00606EDC" w:rsidRPr="00EE1CA2">
        <w:rPr>
          <w:rFonts w:ascii="Times New Roman" w:hAnsi="Times New Roman"/>
          <w:b/>
          <w:szCs w:val="24"/>
        </w:rPr>
        <w:t>oordinador de Pr</w:t>
      </w:r>
      <w:r w:rsidR="001C0A3D" w:rsidRPr="00EE1CA2">
        <w:rPr>
          <w:rFonts w:ascii="Times New Roman" w:hAnsi="Times New Roman"/>
          <w:b/>
          <w:szCs w:val="24"/>
        </w:rPr>
        <w:t>á</w:t>
      </w:r>
      <w:r w:rsidR="00606EDC" w:rsidRPr="00EE1CA2">
        <w:rPr>
          <w:rFonts w:ascii="Times New Roman" w:hAnsi="Times New Roman"/>
          <w:b/>
          <w:szCs w:val="24"/>
        </w:rPr>
        <w:t>ctica del Programa</w:t>
      </w:r>
      <w:r w:rsidR="0005422B" w:rsidRPr="00EE1CA2">
        <w:rPr>
          <w:rFonts w:ascii="Times New Roman" w:hAnsi="Times New Roman"/>
          <w:b/>
          <w:szCs w:val="24"/>
        </w:rPr>
        <w:t xml:space="preserve"> </w:t>
      </w:r>
      <w:r w:rsidR="00606EDC" w:rsidRPr="00EE1CA2">
        <w:rPr>
          <w:rFonts w:ascii="Times New Roman" w:hAnsi="Times New Roman"/>
          <w:b/>
          <w:szCs w:val="24"/>
        </w:rPr>
        <w:t>(</w:t>
      </w:r>
      <w:r w:rsidR="0005422B" w:rsidRPr="00EE1CA2">
        <w:rPr>
          <w:rFonts w:ascii="Times New Roman" w:hAnsi="Times New Roman"/>
          <w:b/>
          <w:szCs w:val="24"/>
        </w:rPr>
        <w:t>UPB</w:t>
      </w:r>
      <w:r w:rsidR="00606EDC" w:rsidRPr="00EE1CA2">
        <w:rPr>
          <w:rFonts w:ascii="Times New Roman" w:hAnsi="Times New Roman"/>
          <w:b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5245"/>
        <w:gridCol w:w="1134"/>
        <w:gridCol w:w="2172"/>
      </w:tblGrid>
      <w:tr w:rsidR="00816E83" w:rsidRPr="00044A7A" w14:paraId="5FAC8819" w14:textId="77777777" w:rsidTr="00E55E3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04B4EA41" w14:textId="77777777" w:rsidR="00816E83" w:rsidRPr="00044A7A" w:rsidRDefault="00816E83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5245" w:type="dxa"/>
            <w:vAlign w:val="center"/>
          </w:tcPr>
          <w:p w14:paraId="4C028340" w14:textId="1C9EF8E3" w:rsidR="006F5A1F" w:rsidRDefault="006F5A1F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F2FD203" w14:textId="74BAC252" w:rsidR="00816E83" w:rsidRPr="00044A7A" w:rsidRDefault="00EA1A1F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</w:t>
            </w:r>
            <w:r w:rsidR="00A07F9A" w:rsidRPr="00044A7A">
              <w:rPr>
                <w:rFonts w:ascii="Times New Roman" w:hAnsi="Times New Roman"/>
                <w:sz w:val="22"/>
                <w:szCs w:val="22"/>
              </w:rPr>
              <w:t>-mail:</w:t>
            </w:r>
          </w:p>
        </w:tc>
        <w:tc>
          <w:tcPr>
            <w:tcW w:w="2172" w:type="dxa"/>
            <w:vAlign w:val="center"/>
          </w:tcPr>
          <w:p w14:paraId="1771FEBA" w14:textId="19BECBD2" w:rsidR="006F5A1F" w:rsidRDefault="006F5A1F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EA3BA36" w14:textId="77777777" w:rsidR="008E41BB" w:rsidRPr="00EE1CA2" w:rsidRDefault="008E41BB" w:rsidP="00606EDC">
      <w:pPr>
        <w:rPr>
          <w:rFonts w:ascii="Times New Roman" w:hAnsi="Times New Roman"/>
          <w:b/>
          <w:szCs w:val="24"/>
        </w:rPr>
      </w:pPr>
    </w:p>
    <w:p w14:paraId="1F1227A7" w14:textId="1BA28312" w:rsidR="00606EDC" w:rsidRPr="00EE1CA2" w:rsidRDefault="00E61AA4" w:rsidP="00606EDC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Monitor: asesor</w:t>
      </w:r>
      <w:r w:rsidR="00606EDC" w:rsidRPr="00EE1CA2">
        <w:rPr>
          <w:rFonts w:ascii="Times New Roman" w:hAnsi="Times New Roman"/>
          <w:b/>
          <w:szCs w:val="24"/>
        </w:rPr>
        <w:t xml:space="preserve"> UPB</w:t>
      </w:r>
      <w:r w:rsidR="00403531" w:rsidRPr="00EE1CA2">
        <w:rPr>
          <w:rFonts w:ascii="Times New Roman" w:hAnsi="Times New Roman"/>
          <w:b/>
          <w:szCs w:val="24"/>
          <w:vertAlign w:val="superscript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4842"/>
        <w:gridCol w:w="1088"/>
        <w:gridCol w:w="2661"/>
      </w:tblGrid>
      <w:tr w:rsidR="00606EDC" w:rsidRPr="00044A7A" w14:paraId="12A2ECFA" w14:textId="77777777" w:rsidTr="005E7544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1687FFBF" w14:textId="77777777" w:rsidR="00606EDC" w:rsidRPr="00044A7A" w:rsidRDefault="00606EDC" w:rsidP="005E7544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5245" w:type="dxa"/>
            <w:vAlign w:val="center"/>
          </w:tcPr>
          <w:p w14:paraId="0B45DC32" w14:textId="6C48BB5C" w:rsidR="006F5A1F" w:rsidRDefault="00B01715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Carlos Enrique Arango Rodríguez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5F39F1B" w14:textId="777CB6D1" w:rsidR="00606EDC" w:rsidRPr="00044A7A" w:rsidRDefault="00EA1A1F" w:rsidP="005E7544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</w:t>
            </w:r>
            <w:r w:rsidR="00606EDC" w:rsidRPr="00044A7A">
              <w:rPr>
                <w:rFonts w:ascii="Times New Roman" w:hAnsi="Times New Roman"/>
                <w:sz w:val="22"/>
                <w:szCs w:val="22"/>
              </w:rPr>
              <w:t>-mail:</w:t>
            </w:r>
          </w:p>
        </w:tc>
        <w:tc>
          <w:tcPr>
            <w:tcW w:w="2172" w:type="dxa"/>
            <w:vAlign w:val="center"/>
          </w:tcPr>
          <w:p w14:paraId="121D2D9A" w14:textId="27E45064" w:rsidR="006F5A1F" w:rsidRDefault="00490C74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carlose.arango</w:t>
            </w:r>
            <w:r w:rsidR="00B01715">
              <w:rPr>
                <w:rFonts w:ascii="Times New Roman" w:hAnsi="Times New Roman"/>
                <w:sz w:val="22"/>
                <w:szCs w:val="22"/>
              </w:rPr>
              <w:t>@upb.edu.co</w:t>
            </w:r>
          </w:p>
        </w:tc>
      </w:tr>
    </w:tbl>
    <w:p w14:paraId="152120E6" w14:textId="32880F8D" w:rsidR="00606EDC" w:rsidRPr="00EE1CA2" w:rsidRDefault="00606EDC">
      <w:pPr>
        <w:rPr>
          <w:rFonts w:ascii="Times New Roman" w:hAnsi="Times New Roman"/>
          <w:szCs w:val="24"/>
        </w:rPr>
      </w:pPr>
    </w:p>
    <w:p w14:paraId="610A4859" w14:textId="26EAA828" w:rsidR="00BA2126" w:rsidRPr="00EE1CA2" w:rsidRDefault="00E61AA4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 xml:space="preserve">Tutor: </w:t>
      </w:r>
      <w:r w:rsidR="00A948D8" w:rsidRPr="00EE1CA2">
        <w:rPr>
          <w:rFonts w:ascii="Times New Roman" w:hAnsi="Times New Roman"/>
          <w:b/>
          <w:szCs w:val="24"/>
        </w:rPr>
        <w:t>j</w:t>
      </w:r>
      <w:r w:rsidR="00BA2126" w:rsidRPr="00EE1CA2">
        <w:rPr>
          <w:rFonts w:ascii="Times New Roman" w:hAnsi="Times New Roman"/>
          <w:b/>
          <w:szCs w:val="24"/>
        </w:rPr>
        <w:t xml:space="preserve">efe </w:t>
      </w:r>
      <w:r w:rsidR="00A948D8" w:rsidRPr="00EE1CA2">
        <w:rPr>
          <w:rFonts w:ascii="Times New Roman" w:hAnsi="Times New Roman"/>
          <w:b/>
          <w:szCs w:val="24"/>
        </w:rPr>
        <w:t>i</w:t>
      </w:r>
      <w:r w:rsidR="00BA2126" w:rsidRPr="00EE1CA2">
        <w:rPr>
          <w:rFonts w:ascii="Times New Roman" w:hAnsi="Times New Roman"/>
          <w:b/>
          <w:szCs w:val="24"/>
        </w:rPr>
        <w:t>nmediato</w:t>
      </w:r>
      <w:r w:rsidR="00913739" w:rsidRPr="00EE1CA2">
        <w:rPr>
          <w:rFonts w:ascii="Times New Roman" w:hAnsi="Times New Roman"/>
          <w:b/>
          <w:szCs w:val="24"/>
        </w:rPr>
        <w:t xml:space="preserve"> </w:t>
      </w:r>
      <w:r w:rsidR="00A948D8" w:rsidRPr="00EE1CA2">
        <w:rPr>
          <w:rFonts w:ascii="Times New Roman" w:hAnsi="Times New Roman"/>
          <w:b/>
          <w:szCs w:val="24"/>
        </w:rPr>
        <w:t>e</w:t>
      </w:r>
      <w:r w:rsidR="00913739" w:rsidRPr="00EE1CA2">
        <w:rPr>
          <w:rFonts w:ascii="Times New Roman" w:hAnsi="Times New Roman"/>
          <w:b/>
          <w:szCs w:val="24"/>
        </w:rPr>
        <w:t>mpresa</w:t>
      </w:r>
      <w:r w:rsidR="00403531" w:rsidRPr="00EE1CA2">
        <w:rPr>
          <w:rFonts w:ascii="Times New Roman" w:hAnsi="Times New Roman"/>
          <w:b/>
          <w:szCs w:val="24"/>
          <w:vertAlign w:val="superscript"/>
        </w:rPr>
        <w:t>4</w:t>
      </w:r>
      <w:r w:rsidR="00A07F9A" w:rsidRPr="00EE1CA2">
        <w:rPr>
          <w:rFonts w:ascii="Times New Roman" w:hAnsi="Times New Roman"/>
          <w:b/>
          <w:szCs w:val="24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1"/>
        <w:gridCol w:w="5267"/>
        <w:gridCol w:w="1134"/>
        <w:gridCol w:w="2172"/>
      </w:tblGrid>
      <w:tr w:rsidR="00160530" w:rsidRPr="00044A7A" w14:paraId="224014CF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62866D26" w14:textId="77777777" w:rsidR="00160530" w:rsidRPr="00044A7A" w:rsidRDefault="00160530" w:rsidP="00092397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8573" w:type="dxa"/>
            <w:gridSpan w:val="3"/>
            <w:vAlign w:val="center"/>
          </w:tcPr>
          <w:p w14:paraId="046B32B5" w14:textId="5C3937EF" w:rsidR="006F5A1F" w:rsidRDefault="00983A5E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Juan David Velasquez Suarez</w:t>
            </w:r>
          </w:p>
        </w:tc>
      </w:tr>
      <w:tr w:rsidR="006823D7" w:rsidRPr="00044A7A" w14:paraId="1F501F7D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0F6B0D3D" w14:textId="69354840" w:rsidR="006823D7" w:rsidRPr="00044A7A" w:rsidRDefault="00EA1A1F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</w:t>
            </w:r>
            <w:r w:rsidRPr="00044A7A">
              <w:rPr>
                <w:rFonts w:ascii="Times New Roman" w:hAnsi="Times New Roman"/>
                <w:sz w:val="22"/>
                <w:szCs w:val="22"/>
              </w:rPr>
              <w:t>-mail</w:t>
            </w:r>
            <w:r w:rsidR="00160530"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267" w:type="dxa"/>
            <w:vAlign w:val="center"/>
          </w:tcPr>
          <w:p w14:paraId="1F85015A" w14:textId="77777777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gerencia@detalgraf.com / comercial@detalgraf.com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63D138C" w14:textId="77777777" w:rsidR="006823D7" w:rsidRPr="00044A7A" w:rsidRDefault="00160530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Teléfono:</w:t>
            </w:r>
          </w:p>
        </w:tc>
        <w:tc>
          <w:tcPr>
            <w:tcW w:w="2172" w:type="dxa"/>
            <w:vAlign w:val="center"/>
          </w:tcPr>
          <w:p w14:paraId="4C91AAFE" w14:textId="54A96D23" w:rsidR="006F5A1F" w:rsidRDefault="00D01B38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30173</w:t>
            </w:r>
            <w:r w:rsidR="00997F81">
              <w:rPr>
                <w:rFonts w:ascii="Times New Roman" w:hAnsi="Times New Roman"/>
                <w:sz w:val="22"/>
                <w:szCs w:val="22"/>
              </w:rPr>
              <w:t>14727</w:t>
            </w:r>
          </w:p>
        </w:tc>
      </w:tr>
      <w:tr w:rsidR="00160530" w:rsidRPr="00044A7A" w14:paraId="79B8929A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5FD4AF7D" w14:textId="77777777" w:rsidR="00160530" w:rsidRPr="00044A7A" w:rsidRDefault="00160530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Profesión:</w:t>
            </w:r>
          </w:p>
        </w:tc>
        <w:tc>
          <w:tcPr>
            <w:tcW w:w="8573" w:type="dxa"/>
            <w:gridSpan w:val="3"/>
            <w:vAlign w:val="center"/>
          </w:tcPr>
          <w:p w14:paraId="0B59AF30" w14:textId="6107CD11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Administrador de Empresas</w:t>
            </w:r>
          </w:p>
        </w:tc>
      </w:tr>
      <w:tr w:rsidR="00160530" w:rsidRPr="00044A7A" w14:paraId="34B244EA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38DD069F" w14:textId="77777777" w:rsidR="00160530" w:rsidRPr="00044A7A" w:rsidRDefault="00160530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Cargo:</w:t>
            </w:r>
          </w:p>
        </w:tc>
        <w:tc>
          <w:tcPr>
            <w:tcW w:w="8573" w:type="dxa"/>
            <w:gridSpan w:val="3"/>
            <w:vAlign w:val="center"/>
          </w:tcPr>
          <w:p w14:paraId="0AA280E9" w14:textId="49EF5FB5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Gerente General</w:t>
            </w:r>
          </w:p>
        </w:tc>
      </w:tr>
    </w:tbl>
    <w:p w14:paraId="301461AE" w14:textId="18F42AA7" w:rsidR="002F1252" w:rsidRDefault="002F1252">
      <w:pPr>
        <w:rPr>
          <w:rFonts w:ascii="Times New Roman" w:hAnsi="Times New Roman"/>
          <w:szCs w:val="24"/>
        </w:rPr>
      </w:pPr>
    </w:p>
    <w:p w14:paraId="49C7C747" w14:textId="0D8B0807" w:rsidR="002F1252" w:rsidRPr="002F1252" w:rsidRDefault="002F1252" w:rsidP="002F1252">
      <w:pPr>
        <w:jc w:val="both"/>
        <w:rPr>
          <w:rFonts w:ascii="Times New Roman" w:hAnsi="Times New Roman"/>
          <w:szCs w:val="24"/>
        </w:rPr>
      </w:pPr>
      <w:r w:rsidRPr="002F1252">
        <w:rPr>
          <w:rFonts w:ascii="Times New Roman" w:hAnsi="Times New Roman"/>
          <w:b/>
          <w:szCs w:val="24"/>
        </w:rPr>
        <w:t>Introducción</w:t>
      </w:r>
      <w:r w:rsidRPr="002F1252">
        <w:rPr>
          <w:rFonts w:ascii="Times New Roman" w:hAnsi="Times New Roman"/>
          <w:szCs w:val="24"/>
        </w:rPr>
        <w:t xml:space="preserve">: el curso de </w:t>
      </w:r>
      <w:r>
        <w:rPr>
          <w:rFonts w:ascii="Times New Roman" w:hAnsi="Times New Roman"/>
          <w:szCs w:val="24"/>
        </w:rPr>
        <w:t>P</w:t>
      </w:r>
      <w:r w:rsidRPr="002F1252">
        <w:rPr>
          <w:rFonts w:ascii="Times New Roman" w:hAnsi="Times New Roman"/>
          <w:szCs w:val="24"/>
        </w:rPr>
        <w:t xml:space="preserve">ráctica </w:t>
      </w:r>
      <w:r>
        <w:rPr>
          <w:rFonts w:ascii="Times New Roman" w:hAnsi="Times New Roman"/>
          <w:szCs w:val="24"/>
        </w:rPr>
        <w:t>Profesional, en la modalidad de práctica empresarial,</w:t>
      </w:r>
      <w:r w:rsidRPr="002F1252">
        <w:rPr>
          <w:rFonts w:ascii="Times New Roman" w:hAnsi="Times New Roman"/>
          <w:szCs w:val="24"/>
        </w:rPr>
        <w:t xml:space="preserve"> tiene como propósitos de formación sumergir al estudiante en un entorno laboral propio de su profesión, en el cual pueda contrastar y aplicar los conocimientos y formación apropiados en su estudio teórico con experiencias reales del ejercicio profesional. Se logrará retroalimentar y reafirmar los conceptos logrados en el desarrollo de los cursos en el estudiante.</w:t>
      </w:r>
    </w:p>
    <w:p w14:paraId="6A15055C" w14:textId="437B7935" w:rsidR="002F1252" w:rsidRDefault="002F1252">
      <w:pPr>
        <w:rPr>
          <w:rFonts w:ascii="Times New Roman" w:hAnsi="Times New Roman"/>
          <w:szCs w:val="24"/>
        </w:rPr>
      </w:pPr>
    </w:p>
    <w:p w14:paraId="712A0029" w14:textId="77777777" w:rsidR="00C32D0A" w:rsidRPr="00EE1CA2" w:rsidRDefault="00C32D0A" w:rsidP="00C32D0A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Escenario de práctica profesional: empresa</w:t>
      </w:r>
    </w:p>
    <w:tbl>
      <w:tblPr>
        <w:tblStyle w:val="TableGrid"/>
        <w:tblW w:w="10058" w:type="dxa"/>
        <w:tblLayout w:type="fixed"/>
        <w:tblLook w:val="04A0" w:firstRow="1" w:lastRow="0" w:firstColumn="1" w:lastColumn="0" w:noHBand="0" w:noVBand="1"/>
      </w:tblPr>
      <w:tblGrid>
        <w:gridCol w:w="1838"/>
        <w:gridCol w:w="525"/>
        <w:gridCol w:w="987"/>
        <w:gridCol w:w="567"/>
        <w:gridCol w:w="1134"/>
        <w:gridCol w:w="992"/>
        <w:gridCol w:w="615"/>
        <w:gridCol w:w="1134"/>
        <w:gridCol w:w="2172"/>
        <w:gridCol w:w="94"/>
      </w:tblGrid>
      <w:tr w:rsidR="00C32D0A" w:rsidRPr="00044A7A" w14:paraId="5718A867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73552279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8126" w:type="dxa"/>
            <w:gridSpan w:val="8"/>
            <w:vAlign w:val="center"/>
          </w:tcPr>
          <w:p w14:paraId="17380E2A" w14:textId="77777777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Detalgraf S.A.S. (y plataforma e-commerce DetalShop.com)</w:t>
            </w:r>
          </w:p>
        </w:tc>
      </w:tr>
      <w:tr w:rsidR="00C32D0A" w:rsidRPr="00044A7A" w14:paraId="29208E0E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680165DC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NIT:</w:t>
            </w:r>
          </w:p>
        </w:tc>
        <w:tc>
          <w:tcPr>
            <w:tcW w:w="4820" w:type="dxa"/>
            <w:gridSpan w:val="6"/>
            <w:vAlign w:val="center"/>
          </w:tcPr>
          <w:p w14:paraId="5C84187B" w14:textId="2B69C078" w:rsidR="006F5A1F" w:rsidRDefault="00412E2B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830.005.293-5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7BCD3A0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Teléfono:</w:t>
            </w:r>
          </w:p>
        </w:tc>
        <w:tc>
          <w:tcPr>
            <w:tcW w:w="2172" w:type="dxa"/>
            <w:vAlign w:val="center"/>
          </w:tcPr>
          <w:p w14:paraId="52ABFB80" w14:textId="4C8D1343" w:rsidR="006F5A1F" w:rsidRDefault="006F5A1F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32D0A" w:rsidRPr="00044A7A" w14:paraId="22686FF9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60F68661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Dirección:</w:t>
            </w:r>
          </w:p>
        </w:tc>
        <w:tc>
          <w:tcPr>
            <w:tcW w:w="8126" w:type="dxa"/>
            <w:gridSpan w:val="8"/>
            <w:vAlign w:val="center"/>
          </w:tcPr>
          <w:p w14:paraId="2ADC4F05" w14:textId="77777777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Bogotá D.C., Colombia</w:t>
            </w:r>
          </w:p>
        </w:tc>
      </w:tr>
      <w:tr w:rsidR="00C32D0A" w:rsidRPr="00044A7A" w14:paraId="1E16FBA9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1B9C65EC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Internet</w:t>
            </w:r>
            <w:r>
              <w:rPr>
                <w:rFonts w:ascii="Times New Roman" w:hAnsi="Times New Roman"/>
                <w:sz w:val="22"/>
                <w:szCs w:val="22"/>
              </w:rPr>
              <w:t>/URL</w:t>
            </w:r>
            <w:r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8126" w:type="dxa"/>
            <w:gridSpan w:val="8"/>
            <w:vAlign w:val="center"/>
          </w:tcPr>
          <w:p w14:paraId="60D02D69" w14:textId="77777777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https://www.detalgraf.com / https://detalshop.com</w:t>
            </w:r>
          </w:p>
        </w:tc>
      </w:tr>
      <w:tr w:rsidR="00C32D0A" w:rsidRPr="00044A7A" w14:paraId="2D9F7265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124639A2" w14:textId="53044176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C32D0A">
              <w:rPr>
                <w:rFonts w:ascii="Times New Roman" w:hAnsi="Times New Roman"/>
                <w:sz w:val="22"/>
                <w:szCs w:val="22"/>
              </w:rPr>
              <w:t>Fecha de inicio:</w:t>
            </w:r>
          </w:p>
        </w:tc>
        <w:tc>
          <w:tcPr>
            <w:tcW w:w="8126" w:type="dxa"/>
            <w:gridSpan w:val="8"/>
            <w:vAlign w:val="center"/>
          </w:tcPr>
          <w:p w14:paraId="2D6AF0A2" w14:textId="3917F8C5" w:rsidR="006F5A1F" w:rsidRDefault="00997F81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18</w:t>
            </w:r>
            <w:r w:rsidR="00237E06">
              <w:rPr>
                <w:rFonts w:ascii="Times New Roman" w:hAnsi="Times New Roman"/>
                <w:sz w:val="22"/>
                <w:szCs w:val="22"/>
              </w:rPr>
              <w:t>/08/2026</w:t>
            </w:r>
          </w:p>
        </w:tc>
      </w:tr>
      <w:tr w:rsidR="00C32D0A" w:rsidRPr="00044A7A" w14:paraId="2FE245E1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244DC16D" w14:textId="655036CA" w:rsidR="00C32D0A" w:rsidRPr="00C32D0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C32D0A">
              <w:rPr>
                <w:rFonts w:ascii="Times New Roman" w:hAnsi="Times New Roman"/>
                <w:sz w:val="22"/>
                <w:szCs w:val="22"/>
              </w:rPr>
              <w:t>Fecha de finalización</w:t>
            </w:r>
            <w:r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8126" w:type="dxa"/>
            <w:gridSpan w:val="8"/>
            <w:vAlign w:val="center"/>
          </w:tcPr>
          <w:p w14:paraId="7A9E485F" w14:textId="4FB2F767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  <w:r w:rsidR="00997F81">
              <w:rPr>
                <w:rFonts w:ascii="Times New Roman" w:hAnsi="Times New Roman"/>
                <w:sz w:val="22"/>
                <w:szCs w:val="22"/>
              </w:rPr>
              <w:t>8</w:t>
            </w:r>
            <w:r>
              <w:rPr>
                <w:rFonts w:ascii="Times New Roman" w:hAnsi="Times New Roman"/>
                <w:sz w:val="22"/>
                <w:szCs w:val="22"/>
              </w:rPr>
              <w:t>/01/2027</w:t>
            </w:r>
          </w:p>
        </w:tc>
      </w:tr>
      <w:tr w:rsidR="00C32D0A" w:rsidRPr="00044A7A" w14:paraId="43859747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4F00EEB8" w14:textId="6F5A180E" w:rsidR="00C32D0A" w:rsidRPr="00C32D0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</w:t>
            </w:r>
            <w:r w:rsidRPr="00C32D0A">
              <w:rPr>
                <w:rFonts w:ascii="Times New Roman" w:hAnsi="Times New Roman"/>
                <w:sz w:val="22"/>
                <w:szCs w:val="22"/>
              </w:rPr>
              <w:t>oras totales de práctica:</w:t>
            </w:r>
          </w:p>
        </w:tc>
        <w:tc>
          <w:tcPr>
            <w:tcW w:w="8126" w:type="dxa"/>
            <w:gridSpan w:val="8"/>
            <w:vAlign w:val="center"/>
          </w:tcPr>
          <w:p w14:paraId="254B5654" w14:textId="77777777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800 horas (5 meses / 20 semanas, 40 horas semanales)</w:t>
            </w:r>
          </w:p>
        </w:tc>
      </w:tr>
      <w:tr w:rsidR="00C32D0A" w:rsidRPr="00044A7A" w14:paraId="04E28C9E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15596051" w14:textId="25EC4412" w:rsidR="00C32D0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C32D0A">
              <w:rPr>
                <w:rFonts w:ascii="Times New Roman" w:hAnsi="Times New Roman"/>
                <w:sz w:val="22"/>
                <w:szCs w:val="22"/>
              </w:rPr>
              <w:t>Fecha de firma del convenio o contrato</w:t>
            </w:r>
            <w:r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8126" w:type="dxa"/>
            <w:gridSpan w:val="8"/>
            <w:vAlign w:val="center"/>
          </w:tcPr>
          <w:p w14:paraId="563BAB0F" w14:textId="77777777" w:rsidR="006F5A1F" w:rsidRDefault="00237E06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18/08/2026</w:t>
            </w:r>
          </w:p>
        </w:tc>
      </w:tr>
      <w:tr w:rsidR="00C32D0A" w:rsidRPr="00044A7A" w14:paraId="0AFCEB20" w14:textId="77777777" w:rsidTr="41B46A92">
        <w:trPr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2114D9C6" w14:textId="6C9769F9" w:rsidR="00C32D0A" w:rsidRPr="00C32D0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C32D0A">
              <w:rPr>
                <w:rFonts w:ascii="Times New Roman" w:hAnsi="Times New Roman"/>
                <w:sz w:val="22"/>
                <w:szCs w:val="22"/>
              </w:rPr>
              <w:t>Aplica remuneración:</w:t>
            </w:r>
          </w:p>
        </w:tc>
        <w:tc>
          <w:tcPr>
            <w:tcW w:w="525" w:type="dxa"/>
            <w:vAlign w:val="center"/>
          </w:tcPr>
          <w:p w14:paraId="724B7B33" w14:textId="2BF1F158" w:rsidR="00C32D0A" w:rsidRPr="00C32D0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SI</w:t>
            </w:r>
          </w:p>
        </w:tc>
        <w:tc>
          <w:tcPr>
            <w:tcW w:w="987" w:type="dxa"/>
            <w:vAlign w:val="center"/>
          </w:tcPr>
          <w:p w14:paraId="4A1E306C" w14:textId="5B28DE49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(  )</w:t>
            </w:r>
          </w:p>
        </w:tc>
        <w:tc>
          <w:tcPr>
            <w:tcW w:w="567" w:type="dxa"/>
            <w:vAlign w:val="center"/>
          </w:tcPr>
          <w:p w14:paraId="3E8319B6" w14:textId="3D650B2F" w:rsidR="00C32D0A" w:rsidRPr="00C32D0A" w:rsidRDefault="41B46A92" w:rsidP="009E4B91">
            <w:pPr>
              <w:rPr>
                <w:rFonts w:ascii="Times New Roman" w:hAnsi="Times New Roman"/>
                <w:sz w:val="22"/>
                <w:szCs w:val="22"/>
              </w:rPr>
            </w:pPr>
            <w:r w:rsidRPr="41B46A92">
              <w:rPr>
                <w:rFonts w:ascii="Times New Roman" w:hAnsi="Times New Roman"/>
                <w:sz w:val="22"/>
                <w:szCs w:val="22"/>
              </w:rPr>
              <w:t>NO</w:t>
            </w:r>
          </w:p>
        </w:tc>
        <w:tc>
          <w:tcPr>
            <w:tcW w:w="1134" w:type="dxa"/>
            <w:vAlign w:val="center"/>
          </w:tcPr>
          <w:p w14:paraId="03346E23" w14:textId="5C52841C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( </w:t>
            </w:r>
            <w:r w:rsidR="001C4E82">
              <w:rPr>
                <w:rFonts w:ascii="Times New Roman" w:hAnsi="Times New Roman"/>
                <w:sz w:val="22"/>
                <w:szCs w:val="22"/>
              </w:rPr>
              <w:t>x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)</w:t>
            </w:r>
          </w:p>
        </w:tc>
        <w:tc>
          <w:tcPr>
            <w:tcW w:w="992" w:type="dxa"/>
            <w:vAlign w:val="center"/>
          </w:tcPr>
          <w:p w14:paraId="73B101F0" w14:textId="2FCEA690" w:rsidR="00C32D0A" w:rsidRPr="00C32D0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Valor:</w:t>
            </w:r>
          </w:p>
        </w:tc>
        <w:tc>
          <w:tcPr>
            <w:tcW w:w="4015" w:type="dxa"/>
            <w:gridSpan w:val="4"/>
            <w:vAlign w:val="center"/>
          </w:tcPr>
          <w:p w14:paraId="0D71F276" w14:textId="77059758" w:rsidR="006F5A1F" w:rsidRDefault="006F5A1F">
            <w:pPr>
              <w:spacing w:after="4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B50865D" w14:textId="0B3F94B3" w:rsidR="002F1252" w:rsidRDefault="002F1252">
      <w:pPr>
        <w:rPr>
          <w:rFonts w:ascii="Times New Roman" w:hAnsi="Times New Roman"/>
          <w:szCs w:val="24"/>
        </w:rPr>
      </w:pPr>
    </w:p>
    <w:p w14:paraId="230174BC" w14:textId="74DB6080" w:rsidR="00D761DE" w:rsidRPr="00D761DE" w:rsidRDefault="00D761DE" w:rsidP="00D761DE">
      <w:pPr>
        <w:rPr>
          <w:rFonts w:ascii="Times New Roman" w:hAnsi="Times New Roman"/>
          <w:b/>
          <w:szCs w:val="24"/>
        </w:rPr>
      </w:pPr>
      <w:r w:rsidRPr="00D761DE">
        <w:rPr>
          <w:rFonts w:ascii="Times New Roman" w:hAnsi="Times New Roman"/>
          <w:b/>
          <w:szCs w:val="24"/>
        </w:rPr>
        <w:t xml:space="preserve">Descripción de las funciones y/o productos que el </w:t>
      </w:r>
      <w:r w:rsidR="007C4FDA" w:rsidRPr="007C4FDA">
        <w:rPr>
          <w:rFonts w:ascii="Times New Roman" w:hAnsi="Times New Roman"/>
          <w:b/>
          <w:bCs/>
          <w:szCs w:val="24"/>
        </w:rPr>
        <w:t>practicante</w:t>
      </w:r>
      <w:r w:rsidRPr="00D761DE">
        <w:rPr>
          <w:rFonts w:ascii="Times New Roman" w:hAnsi="Times New Roman"/>
          <w:b/>
          <w:szCs w:val="24"/>
        </w:rPr>
        <w:t xml:space="preserve"> entregará a la empresa al finalizar su práctica: </w:t>
      </w:r>
    </w:p>
    <w:p w14:paraId="213854B2" w14:textId="0915F6F3" w:rsidR="002F1252" w:rsidRDefault="002F1252">
      <w:pPr>
        <w:rPr>
          <w:rFonts w:ascii="Times New Roman" w:hAnsi="Times New Roman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4866"/>
      </w:tblGrid>
      <w:tr w:rsidR="00D761DE" w:rsidRPr="00130837" w14:paraId="51872011" w14:textId="77777777" w:rsidTr="0037769C"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55832476" w14:textId="77777777" w:rsidR="00D761DE" w:rsidRPr="00D761DE" w:rsidRDefault="00D761DE" w:rsidP="009E4B91">
            <w:pPr>
              <w:spacing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761DE">
              <w:rPr>
                <w:rFonts w:ascii="Times New Roman" w:hAnsi="Times New Roman"/>
                <w:b/>
                <w:szCs w:val="24"/>
              </w:rPr>
              <w:t>FUNCIONES</w:t>
            </w:r>
          </w:p>
        </w:tc>
        <w:tc>
          <w:tcPr>
            <w:tcW w:w="4866" w:type="dxa"/>
            <w:shd w:val="clear" w:color="auto" w:fill="F2F2F2" w:themeFill="background1" w:themeFillShade="F2"/>
            <w:vAlign w:val="center"/>
          </w:tcPr>
          <w:p w14:paraId="231AADB8" w14:textId="77777777" w:rsidR="00D761DE" w:rsidRPr="00D761DE" w:rsidRDefault="00D761DE" w:rsidP="009E4B91">
            <w:pPr>
              <w:spacing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761DE">
              <w:rPr>
                <w:rFonts w:ascii="Times New Roman" w:hAnsi="Times New Roman"/>
                <w:b/>
                <w:szCs w:val="24"/>
              </w:rPr>
              <w:t>PRODUCTOS RELACIONADOS</w:t>
            </w:r>
          </w:p>
        </w:tc>
      </w:tr>
      <w:tr w:rsidR="00D761DE" w:rsidRPr="00130837" w14:paraId="47DA0A3B" w14:textId="77777777" w:rsidTr="00D761DE">
        <w:tc>
          <w:tcPr>
            <w:tcW w:w="5103" w:type="dxa"/>
            <w:vAlign w:val="center"/>
          </w:tcPr>
          <w:p w14:paraId="676F3FC1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1. Investigación UX, auditoría heurística y diseño centrado en el usuario (metodología Design-First): Caracterización de Buyer Personas B2B/B2C, análisis heurístico y definición de flujos de interacción para Detalgraf.com y DetalShop.com.</w:t>
            </w:r>
          </w:p>
        </w:tc>
        <w:tc>
          <w:tcPr>
            <w:tcW w:w="4866" w:type="dxa"/>
            <w:vAlign w:val="center"/>
          </w:tcPr>
          <w:p w14:paraId="31EDCA5F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Sistema de Diseño corporativo (Design System en Figma con Design Tokens HSL), guía de estilos interactiva, flujos de usuario (User Flows) y Prototipo Navegable en Alta Fidelidad (Hi-Fi) validado con usuarios.</w:t>
            </w:r>
          </w:p>
        </w:tc>
      </w:tr>
      <w:tr w:rsidR="00D761DE" w:rsidRPr="00130837" w14:paraId="57E138CC" w14:textId="77777777" w:rsidTr="00D761DE">
        <w:tc>
          <w:tcPr>
            <w:tcW w:w="5103" w:type="dxa"/>
            <w:vAlign w:val="center"/>
          </w:tcPr>
          <w:p w14:paraId="0A7970A3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2. Diagnóstico técnico y reestructuración del módulo de rastreo de pedidos (/tracking) en el portal corporativo B2B (Wix Studio / Velo).</w:t>
            </w:r>
          </w:p>
        </w:tc>
        <w:tc>
          <w:tcPr>
            <w:tcW w:w="4866" w:type="dxa"/>
            <w:vAlign w:val="center"/>
          </w:tcPr>
          <w:p w14:paraId="6FE2D3AF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Interfaz web funcional de seguimiento de envíos en Wix, con campo de búsqueda por número de guía o factura, visualizador gráfico de 4 etapas de despacho y botón de derivación asistida a WhatsApp.</w:t>
            </w:r>
          </w:p>
        </w:tc>
      </w:tr>
      <w:tr w:rsidR="00D761DE" w:rsidRPr="00130837" w14:paraId="39BFC4C4" w14:textId="77777777" w:rsidTr="00D761DE">
        <w:tc>
          <w:tcPr>
            <w:tcW w:w="5103" w:type="dxa"/>
            <w:vAlign w:val="center"/>
          </w:tcPr>
          <w:p w14:paraId="6BDFE2CC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3. Optimización de la experiencia de compra y desarrollo del cálculo dinámico de precios en la tienda e-commerce (Shopify / Liquid / JavaScript).</w:t>
            </w:r>
          </w:p>
        </w:tc>
        <w:tc>
          <w:tcPr>
            <w:tcW w:w="4866" w:type="dxa"/>
            <w:vAlign w:val="center"/>
          </w:tcPr>
          <w:p w14:paraId="070CA0A0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Script en tiempo real en la Ficha de Producto (PDP) de Shopify para la actualización instantánea del valor total por cantidad (Precio Unitario × Cantidad = Subtotal) sin recarga de página.</w:t>
            </w:r>
          </w:p>
        </w:tc>
      </w:tr>
      <w:tr w:rsidR="00D761DE" w:rsidRPr="00130837" w14:paraId="552CD523" w14:textId="77777777" w:rsidTr="00D761DE">
        <w:tc>
          <w:tcPr>
            <w:tcW w:w="5103" w:type="dxa"/>
            <w:vAlign w:val="center"/>
          </w:tcPr>
          <w:p w14:paraId="0A7ADEFD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4. Estructuración técnica y reorganización del sistema de Fichas Técnicas PDF y especificaciones de producto en Shopify.</w:t>
            </w:r>
          </w:p>
        </w:tc>
        <w:tc>
          <w:tcPr>
            <w:tcW w:w="4866" w:type="dxa"/>
            <w:vAlign w:val="center"/>
          </w:tcPr>
          <w:p w14:paraId="26C9409E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Módulo interactivo en pestañas (Descripción, Especificaciones, Documento Técnico PDF) integrado mediante Metafields con sistema de carga masiva de archivos técnicos.</w:t>
            </w:r>
          </w:p>
        </w:tc>
      </w:tr>
      <w:tr w:rsidR="00D761DE" w:rsidRPr="00130837" w14:paraId="2CC57073" w14:textId="77777777" w:rsidTr="00D761DE">
        <w:tc>
          <w:tcPr>
            <w:tcW w:w="5103" w:type="dxa"/>
            <w:vAlign w:val="center"/>
          </w:tcPr>
          <w:p w14:paraId="11C0A36D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5. Rediseño del embudo transaccional y programación del Carrito Lateral (Slide-out Cart Drawer) con motivación de compra mínima.</w:t>
            </w:r>
          </w:p>
        </w:tc>
        <w:tc>
          <w:tcPr>
            <w:tcW w:w="4866" w:type="dxa"/>
            <w:vAlign w:val="center"/>
          </w:tcPr>
          <w:p w14:paraId="264A3EA7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Panel de carrito desplegable programado con Shopify Ajax API, selector dinámico de destino (Bogotá $100k / Nacional $200k), barra de progreso de pedido mínimo y módulo de venta cruzada (Cross-selling).</w:t>
            </w:r>
          </w:p>
        </w:tc>
      </w:tr>
      <w:tr w:rsidR="00D761DE" w:rsidRPr="00130837" w14:paraId="17138842" w14:textId="77777777" w:rsidTr="00D761DE">
        <w:tc>
          <w:tcPr>
            <w:tcW w:w="5103" w:type="dxa"/>
            <w:vAlign w:val="center"/>
          </w:tcPr>
          <w:p w14:paraId="09524D09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6. Arquitectura, entrenamiento e integración de Asistente Virtual 24/7 impulsado por Inteligencia Artificial (Chatbot multicanal).</w:t>
            </w:r>
          </w:p>
        </w:tc>
        <w:tc>
          <w:tcPr>
            <w:tcW w:w="4866" w:type="dxa"/>
            <w:vAlign w:val="center"/>
          </w:tcPr>
          <w:p w14:paraId="356206DF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Agente conversacional IA integrado en Wix y Shopify con base de conocimiento del catálogo, resolución autónoma de FAQs, entrega de Fichas Técnicas y derivación calificada de leads B2B a WhatsApp.</w:t>
            </w:r>
          </w:p>
        </w:tc>
      </w:tr>
      <w:tr w:rsidR="00D761DE" w:rsidRPr="00130837" w14:paraId="59326BA1" w14:textId="77777777" w:rsidTr="00D761DE">
        <w:tc>
          <w:tcPr>
            <w:tcW w:w="5103" w:type="dxa"/>
            <w:vAlign w:val="center"/>
          </w:tcPr>
          <w:p w14:paraId="0CAE601F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7. Configuración de la infraestructura de medición de analítica web y cuadro de mando de indicadores de desempeño (KPIs).</w:t>
            </w:r>
          </w:p>
        </w:tc>
        <w:tc>
          <w:tcPr>
            <w:tcW w:w="4866" w:type="dxa"/>
            <w:vAlign w:val="center"/>
          </w:tcPr>
          <w:p w14:paraId="18AA4734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Tablero ejecutivo de métricas en Google Analytics 4 (GA4) y Looker Studio para monitorear en tiempo real la tasa de abandono de carrito, efectividad del pedido mínimo y resolución del bot.</w:t>
            </w:r>
          </w:p>
        </w:tc>
      </w:tr>
      <w:tr w:rsidR="00D226D4" w:rsidRPr="00130837" w14:paraId="082D8AFD" w14:textId="77777777" w:rsidTr="00D761DE">
        <w:tc>
          <w:tcPr>
            <w:tcW w:w="5103" w:type="dxa"/>
            <w:vAlign w:val="center"/>
          </w:tcPr>
          <w:p w14:paraId="577A435F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8. Documentación integral, capacitación al equipo comercial y transferencia de conocimiento metodológico y técnico.</w:t>
            </w:r>
          </w:p>
        </w:tc>
        <w:tc>
          <w:tcPr>
            <w:tcW w:w="4866" w:type="dxa"/>
            <w:vAlign w:val="center"/>
          </w:tcPr>
          <w:p w14:paraId="0877772C" w14:textId="77777777" w:rsidR="006F5A1F" w:rsidRDefault="00237E06">
            <w:pPr>
              <w:spacing w:after="40"/>
              <w:jc w:val="both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Guías prácticas paso a paso de Figma y desarrollo, manuales de administración en Wix/Shopify, sesiones de inducción a asesores comerciales y Memoria Final de Prácticas Empresariales.</w:t>
            </w:r>
          </w:p>
        </w:tc>
      </w:tr>
    </w:tbl>
    <w:p w14:paraId="13557333" w14:textId="1741E75A" w:rsidR="00483A79" w:rsidRDefault="00483A79">
      <w:pPr>
        <w:rPr>
          <w:rFonts w:ascii="Times New Roman" w:hAnsi="Times New Roman"/>
          <w:szCs w:val="24"/>
        </w:rPr>
      </w:pPr>
    </w:p>
    <w:p w14:paraId="56551D91" w14:textId="77777777" w:rsidR="00483A79" w:rsidRDefault="00483A79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p w14:paraId="6BA0EA1A" w14:textId="77777777" w:rsidR="002F1252" w:rsidRDefault="002F1252">
      <w:pPr>
        <w:rPr>
          <w:rFonts w:ascii="Times New Roman" w:hAnsi="Times New Roman"/>
          <w:szCs w:val="24"/>
        </w:rPr>
      </w:pPr>
    </w:p>
    <w:p w14:paraId="7EB0F395" w14:textId="77777777" w:rsidR="007E68D6" w:rsidRPr="00EE1CA2" w:rsidRDefault="007E68D6" w:rsidP="00D761DE">
      <w:pPr>
        <w:jc w:val="center"/>
        <w:rPr>
          <w:rFonts w:ascii="Times New Roman" w:hAnsi="Times New Roman"/>
          <w:szCs w:val="24"/>
        </w:rPr>
      </w:pPr>
    </w:p>
    <w:p w14:paraId="57D3594E" w14:textId="77777777" w:rsidR="005524FF" w:rsidRPr="00EE1CA2" w:rsidRDefault="005524FF" w:rsidP="005524FF">
      <w:pPr>
        <w:jc w:val="center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Bitácora de seguimiento del curso Práctica profesional en modalidad</w:t>
      </w:r>
    </w:p>
    <w:p w14:paraId="011E5FCF" w14:textId="3C888315" w:rsidR="00D761DE" w:rsidRDefault="005524FF" w:rsidP="005524FF">
      <w:pPr>
        <w:jc w:val="center"/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bCs/>
          <w:sz w:val="32"/>
        </w:rPr>
        <w:t>Práctica Empresarial/Inmersión Empresaria</w:t>
      </w:r>
      <w:r>
        <w:rPr>
          <w:rFonts w:ascii="Times New Roman" w:hAnsi="Times New Roman"/>
          <w:b/>
          <w:bCs/>
          <w:sz w:val="32"/>
        </w:rPr>
        <w:t>l (Primer mes)</w:t>
      </w:r>
    </w:p>
    <w:p w14:paraId="230DCA13" w14:textId="77777777" w:rsidR="00D761DE" w:rsidRPr="00D761DE" w:rsidRDefault="00D761DE" w:rsidP="00D761DE">
      <w:pPr>
        <w:jc w:val="center"/>
        <w:rPr>
          <w:rFonts w:ascii="Times New Roman" w:hAnsi="Times New Roman"/>
          <w:szCs w:val="24"/>
        </w:rPr>
      </w:pPr>
    </w:p>
    <w:p w14:paraId="054E33BD" w14:textId="3E5F161C" w:rsidR="00D761DE" w:rsidRDefault="00D761DE" w:rsidP="00D761DE">
      <w:pPr>
        <w:numPr>
          <w:ilvl w:val="0"/>
          <w:numId w:val="6"/>
        </w:numPr>
        <w:tabs>
          <w:tab w:val="num" w:pos="720"/>
        </w:tabs>
        <w:spacing w:after="14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Fecha: </w:t>
      </w:r>
      <w:r>
        <w:rPr>
          <w:rFonts w:ascii="Times New Roman" w:hAnsi="Times New Roman"/>
          <w:sz w:val="22"/>
          <w:szCs w:val="22"/>
        </w:rPr>
        <w:t>20/09/2026 (Cierre Primer Mes de Prácticas)</w:t>
      </w:r>
    </w:p>
    <w:p w14:paraId="4D97DD58" w14:textId="77777777" w:rsidR="00D1310D" w:rsidRPr="00D761DE" w:rsidRDefault="00D1310D" w:rsidP="00D1310D">
      <w:pPr>
        <w:jc w:val="both"/>
        <w:rPr>
          <w:rFonts w:ascii="Times New Roman" w:hAnsi="Times New Roman"/>
          <w:szCs w:val="24"/>
        </w:rPr>
      </w:pPr>
    </w:p>
    <w:p w14:paraId="003B53CC" w14:textId="087A5F0D" w:rsidR="00D761DE" w:rsidRPr="00D761DE" w:rsidRDefault="00D761DE" w:rsidP="00D761DE">
      <w:pPr>
        <w:numPr>
          <w:ilvl w:val="1"/>
          <w:numId w:val="6"/>
        </w:numPr>
        <w:spacing w:after="14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Descripción de actividades asignadas al practicante: </w:t>
      </w:r>
      <w:r>
        <w:rPr>
          <w:rFonts w:ascii="Times New Roman" w:hAnsi="Times New Roman"/>
          <w:sz w:val="21"/>
          <w:szCs w:val="21"/>
        </w:rPr>
        <w:t>Durante el primer mes de práctica profesional se ejecutó a cabalidad la fase de Investigación UX, Sistema de Diseño y Prototipado Clicable en Figma, bajo la metodología 'Design-First' (Semanas 1 a 4). Las actividades desarrolladas incluyeron:  1) Auditoría heurística integral y evaluación de usabilidad según los 10 principios de Nielsen sobre Detalgraf.com (Wix B2B) y DetalShop.com (Shopify), identificando fallas críticas como la pantalla en blanco en /tracking, la ausencia de cálculo dinámico de precios y la fricción por pedido mínimo en el checkout. 2) Investigación de campo y entrevistas con el equipo comercial y operativo de Detalgraf S.A.S., caracterizando los perfiles de Buyer Persona (Comprador Corporativo B2B y Comprador E-commerce B2C) y definiendo los User Flows óptimos para la Ficha de Producto (PDP), el Carrito Lateral (Slide-out Cart Drawer) y el Módulo de Rastreo. 3) Construcción del Design System corporativo en Figma: definición de paleta cromática con Design Tokens en formato HSL, escala tipográfica Inter/Outfit, iconografía SVG, estados de botones, formularios accesibles y componentes interactivos modulares con Auto Layout. 4) Maquetación de Wireframes de baja fidelidad y posterior elaboración del prototipo interactivo 100% navegable en alta fidelidad (Hi-Fi) simulando micro-animaciones, navegación móvil y de escritorio, y lógica de validación de pedido mínimo. 5) Pruebas internas de usabilidad (evaluadas con un puntaje SUS de 87.5/100 Grado A+) y presentación ejecutiva formal ante la Gerencia General de la empresa, obteniendo la aprobación formal de la propuesta visual e interactiva sin alterar código en los entornos de producción activa.</w:t>
      </w:r>
    </w:p>
    <w:p w14:paraId="7F0A66A0" w14:textId="005CF49D" w:rsidR="00D761DE" w:rsidRPr="00D761DE" w:rsidRDefault="00D761DE" w:rsidP="00D761DE">
      <w:pPr>
        <w:numPr>
          <w:ilvl w:val="1"/>
          <w:numId w:val="6"/>
        </w:numPr>
        <w:tabs>
          <w:tab w:val="num" w:pos="1440"/>
        </w:tabs>
        <w:spacing w:after="14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¿Cuenta el practicante con conocimientos del tema relacionado con las funciones encomendadas? SI ( X )  NO (   ) </w:t>
      </w:r>
      <w:r>
        <w:rPr>
          <w:rFonts w:ascii="Times New Roman" w:hAnsi="Times New Roman"/>
          <w:i/>
          <w:iCs/>
          <w:sz w:val="21"/>
          <w:szCs w:val="21"/>
        </w:rPr>
        <w:t>El estudiante posee sólidos fundamentos teóricos y metodológicos en ingeniería, análisis de procesos, diseño UX/UI y tecnologías web, lo cual facilitó una rápida comprensión de los requerimientos y una ejecución técnica autónoma y rigurosa.</w:t>
      </w:r>
    </w:p>
    <w:p w14:paraId="4D100272" w14:textId="7773D3DA" w:rsidR="00D761DE" w:rsidRPr="00D761DE" w:rsidRDefault="00D761DE" w:rsidP="00D761DE">
      <w:pPr>
        <w:numPr>
          <w:ilvl w:val="1"/>
          <w:numId w:val="6"/>
        </w:numPr>
        <w:tabs>
          <w:tab w:val="num" w:pos="1440"/>
        </w:tabs>
        <w:spacing w:after="10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 w:val="22"/>
          <w:szCs w:val="22"/>
        </w:rPr>
        <w:t>Requiere apoyo de un docente especialista en el tema o de alguien dentro de la organización donde desarrolla la práctica?: SI ( X )  NO (   )</w:t>
      </w:r>
    </w:p>
    <w:p w14:paraId="7A3AB8D6" w14:textId="1F643D26" w:rsidR="00D761DE" w:rsidRPr="00D761DE" w:rsidRDefault="00D761DE" w:rsidP="00D761DE">
      <w:pPr>
        <w:numPr>
          <w:ilvl w:val="1"/>
          <w:numId w:val="6"/>
        </w:numPr>
        <w:tabs>
          <w:tab w:val="num" w:pos="1440"/>
        </w:tabs>
        <w:spacing w:after="6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 w:val="22"/>
          <w:szCs w:val="22"/>
        </w:rPr>
        <w:t>Si el punto anterior es afirmativo, describir el tipo de apoyo que recibió y que material de guía fue entregado (libros, archivos electrónicos, normas, etc.):</w:t>
      </w:r>
    </w:p>
    <w:p w14:paraId="39D1D963" w14:textId="4F965ABA" w:rsidR="00D761DE" w:rsidRDefault="00D761DE" w:rsidP="00830F28">
      <w:pPr>
        <w:spacing w:after="140" w:line="276" w:lineRule="auto"/>
        <w:ind w:left="708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 w:val="21"/>
          <w:szCs w:val="21"/>
        </w:rPr>
        <w:t>Se contó con el acompañamiento y validación continua por parte de la Gerencia General y la Dirección de Operaciones de Detalgraf S.A.S. El material de apoyo y consulta facilitado por la organización comprendió: • Documentación de políticas comerciales, coberturas y reglas de negocio para pedidos mínimos ($100.000 Bogotá / $200.000 a Nivel Nacional). • Base de datos maestra de productos, listas de precios mayoristas y archivos oficiales de Fichas Técnicas en formato PDF (ej. Ficha Técnica Blancox Poder Natural). • Registros históricos de consultas y PQRS de clientes sobre estados de despacho y cotizaciones B2B vía WhatsApp. • Manual de identidad visual corporativa, paleta institucional de colores y recursos gráficos vectorizados.</w:t>
      </w:r>
    </w:p>
    <w:p w14:paraId="562382DC" w14:textId="77777777" w:rsidR="00830F28" w:rsidRPr="00D761DE" w:rsidRDefault="00830F28" w:rsidP="00830F28">
      <w:pPr>
        <w:ind w:left="708"/>
        <w:jc w:val="both"/>
        <w:rPr>
          <w:rFonts w:ascii="Times New Roman" w:hAnsi="Times New Roman"/>
          <w:szCs w:val="24"/>
        </w:rPr>
      </w:pPr>
    </w:p>
    <w:p w14:paraId="428D7751" w14:textId="5C2E15F2" w:rsidR="00D761DE" w:rsidRPr="00D761DE" w:rsidRDefault="00D761DE" w:rsidP="00830F28">
      <w:pPr>
        <w:numPr>
          <w:ilvl w:val="1"/>
          <w:numId w:val="6"/>
        </w:numPr>
        <w:spacing w:after="6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 w:val="22"/>
          <w:szCs w:val="22"/>
        </w:rPr>
        <w:t>¿Qué recomendaciones tiene el practicante sobre su plan de estudios, en que podemos fortalecer el programa?:</w:t>
      </w:r>
    </w:p>
    <w:p w14:paraId="48273BC9" w14:textId="6C9AB84D" w:rsidR="00D761DE" w:rsidRDefault="00D761DE" w:rsidP="00830F28">
      <w:pPr>
        <w:spacing w:after="140" w:line="276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 w:val="21"/>
          <w:szCs w:val="21"/>
        </w:rPr>
        <w:t xml:space="preserve">Como recomendación constructiva para el fortalecimiento del plan de estudios de la Escuela de Ingenierías, se sugiere: 1) Profundizar en metodologías ágiles de diseño centrado en el usuario (UX/UI) y prototipado </w:t>
      </w:r>
      <w:r>
        <w:rPr>
          <w:rFonts w:ascii="Times New Roman" w:hAnsi="Times New Roman"/>
          <w:sz w:val="21"/>
          <w:szCs w:val="21"/>
        </w:rPr>
        <w:lastRenderedPageBreak/>
        <w:t>interactivo (utilizando herramientas estándar como Figma) aplicadas a negocios digitales y plataformas e-commerce antes de la fase de codificación. 2) Integrar asignaturas electivas o módulos prácticos enfocados en arquitectura de plataformas transaccionales contemporáneas (Shopify, Wix, CMS modernos) y optimización de conversión digital (CRO). 3) Fomentar ejercicios de formulación de indicadores de desempeño (KPIs) y analítica de datos en proyectos de ingeniería para medir cuantitativamente el impacto de las soluciones tecnológicas en los resultados empresariales.</w:t>
      </w:r>
    </w:p>
    <w:p w14:paraId="069D4D80" w14:textId="0E2C129F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p w14:paraId="4BD322C5" w14:textId="70E3ACCA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p w14:paraId="233ACC5A" w14:textId="77777777" w:rsidR="00D1310D" w:rsidRPr="00EE1CA2" w:rsidRDefault="00D1310D" w:rsidP="00D1310D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Firmas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1276"/>
        <w:gridCol w:w="3448"/>
      </w:tblGrid>
      <w:tr w:rsidR="00D1310D" w:rsidRPr="00044A7A" w14:paraId="56A7859C" w14:textId="77777777" w:rsidTr="009E4B9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21BE6D11" w14:textId="77777777" w:rsidR="00D1310D" w:rsidRPr="00044A7A" w:rsidRDefault="00D1310D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Se firma en:</w:t>
            </w:r>
          </w:p>
        </w:tc>
        <w:tc>
          <w:tcPr>
            <w:tcW w:w="3827" w:type="dxa"/>
          </w:tcPr>
          <w:p w14:paraId="6A23766C" w14:textId="77777777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Medellín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E0E6D6D" w14:textId="77777777" w:rsidR="00D1310D" w:rsidRPr="00044A7A" w:rsidRDefault="00D1310D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Fecha</w:t>
            </w:r>
          </w:p>
        </w:tc>
        <w:tc>
          <w:tcPr>
            <w:tcW w:w="3448" w:type="dxa"/>
          </w:tcPr>
          <w:p w14:paraId="6D830A36" w14:textId="7EBADBA2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2</w:t>
            </w:r>
            <w:r w:rsidR="00412E2B">
              <w:rPr>
                <w:rFonts w:ascii="Times New Roman" w:hAnsi="Times New Roman"/>
                <w:b/>
                <w:bCs/>
                <w:sz w:val="22"/>
                <w:szCs w:val="22"/>
              </w:rPr>
              <w:t>5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/09/2026</w:t>
            </w:r>
          </w:p>
        </w:tc>
      </w:tr>
    </w:tbl>
    <w:p w14:paraId="0E5D0FFB" w14:textId="77777777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p w14:paraId="6D050B0D" w14:textId="77777777" w:rsidR="00412E2B" w:rsidRDefault="00412E2B" w:rsidP="00D1310D">
      <w:pPr>
        <w:jc w:val="both"/>
        <w:rPr>
          <w:rFonts w:ascii="Times New Roman" w:hAnsi="Times New Roman"/>
          <w:szCs w:val="24"/>
        </w:rPr>
      </w:pPr>
    </w:p>
    <w:p w14:paraId="2DFDEA17" w14:textId="77777777" w:rsidR="00412E2B" w:rsidRDefault="00412E2B" w:rsidP="00D1310D">
      <w:pPr>
        <w:jc w:val="both"/>
        <w:rPr>
          <w:rFonts w:ascii="Times New Roman" w:hAnsi="Times New Roman"/>
          <w:szCs w:val="24"/>
        </w:rPr>
      </w:pPr>
    </w:p>
    <w:p w14:paraId="0C26E930" w14:textId="4BCC8950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tbl>
      <w:tblPr>
        <w:tblStyle w:val="TableGrid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6"/>
        <w:gridCol w:w="222"/>
        <w:gridCol w:w="4726"/>
      </w:tblGrid>
      <w:tr w:rsidR="00D1310D" w:rsidRPr="00EE1CA2" w14:paraId="589A1D87" w14:textId="77777777" w:rsidTr="00D1310D">
        <w:trPr>
          <w:trHeight w:val="269"/>
          <w:jc w:val="center"/>
        </w:trPr>
        <w:tc>
          <w:tcPr>
            <w:tcW w:w="4395" w:type="dxa"/>
            <w:tcBorders>
              <w:top w:val="single" w:sz="4" w:space="0" w:color="auto"/>
            </w:tcBorders>
            <w:vAlign w:val="center"/>
          </w:tcPr>
          <w:p w14:paraId="572BB8EB" w14:textId="77777777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Practicante</w:t>
            </w:r>
          </w:p>
          <w:p w14:paraId="43620096" w14:textId="77777777" w:rsidR="006F5A1F" w:rsidRDefault="006F5A1F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1BD65F1" w14:textId="77777777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_________________________________________</w:t>
            </w:r>
          </w:p>
          <w:p w14:paraId="79FC9428" w14:textId="77777777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Nicolas Quintero Cardona</w:t>
            </w:r>
          </w:p>
          <w:p w14:paraId="69CCB8EA" w14:textId="77777777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Estudiante en Práctica Profesional</w:t>
            </w:r>
          </w:p>
          <w:p w14:paraId="6DDEE8E8" w14:textId="77777777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Escuela de Ingenierías — UPB</w:t>
            </w:r>
          </w:p>
        </w:tc>
        <w:tc>
          <w:tcPr>
            <w:tcW w:w="425" w:type="dxa"/>
            <w:vAlign w:val="center"/>
          </w:tcPr>
          <w:p w14:paraId="51A62760" w14:textId="77777777" w:rsidR="00D1310D" w:rsidRPr="00EE1CA2" w:rsidRDefault="00D1310D" w:rsidP="009E4B91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1B9A0ECF" w14:textId="77777777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Tutor</w:t>
            </w:r>
          </w:p>
          <w:p w14:paraId="0036DEDD" w14:textId="77777777" w:rsidR="006F5A1F" w:rsidRDefault="006F5A1F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4107896" w14:textId="77777777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_________________________________________</w:t>
            </w:r>
          </w:p>
          <w:p w14:paraId="16EEE418" w14:textId="77777777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Gerencia General / Dirección de Operaciones</w:t>
            </w:r>
          </w:p>
          <w:p w14:paraId="65B12729" w14:textId="77777777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Detalgraf S.A.S.</w:t>
            </w:r>
          </w:p>
          <w:p w14:paraId="583843CF" w14:textId="77777777" w:rsidR="006F5A1F" w:rsidRDefault="00237E06">
            <w:pPr>
              <w:spacing w:after="4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Tutor Empresarial</w:t>
            </w:r>
          </w:p>
        </w:tc>
      </w:tr>
    </w:tbl>
    <w:p w14:paraId="00BCA8B8" w14:textId="60A14879" w:rsidR="00D1310D" w:rsidRDefault="00D1310D" w:rsidP="00D1310D">
      <w:pPr>
        <w:rPr>
          <w:rFonts w:ascii="Times New Roman" w:hAnsi="Times New Roman"/>
          <w:szCs w:val="24"/>
        </w:rPr>
      </w:pPr>
    </w:p>
    <w:p w14:paraId="26663B8D" w14:textId="3B075D40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sectPr w:rsidR="00D1310D" w:rsidSect="00606EDC">
      <w:headerReference w:type="even" r:id="rId11"/>
      <w:headerReference w:type="default" r:id="rId12"/>
      <w:footerReference w:type="default" r:id="rId13"/>
      <w:pgSz w:w="12242" w:h="15842" w:code="1"/>
      <w:pgMar w:top="1134" w:right="1134" w:bottom="1134" w:left="1134" w:header="567" w:footer="8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C2021" w14:textId="77777777" w:rsidR="00986CE1" w:rsidRDefault="00986CE1">
      <w:r>
        <w:separator/>
      </w:r>
    </w:p>
  </w:endnote>
  <w:endnote w:type="continuationSeparator" w:id="0">
    <w:p w14:paraId="0108FC4E" w14:textId="77777777" w:rsidR="00986CE1" w:rsidRDefault="00986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sha">
    <w:altName w:val="Segoe UI"/>
    <w:charset w:val="B1"/>
    <w:family w:val="swiss"/>
    <w:pitch w:val="variable"/>
    <w:sig w:usb0="80000807" w:usb1="40000042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0DA6" w14:textId="65DAB4DA" w:rsidR="000B43F1" w:rsidRPr="000B43F1" w:rsidRDefault="00D5277C" w:rsidP="000B43F1">
    <w:pPr>
      <w:pStyle w:val="Footer"/>
      <w:pBdr>
        <w:top w:val="single" w:sz="4" w:space="1" w:color="auto"/>
      </w:pBdr>
      <w:tabs>
        <w:tab w:val="clear" w:pos="4252"/>
        <w:tab w:val="clear" w:pos="8504"/>
        <w:tab w:val="center" w:pos="4820"/>
        <w:tab w:val="right" w:pos="9923"/>
      </w:tabs>
      <w:rPr>
        <w:rFonts w:asciiTheme="minorHAnsi" w:eastAsiaTheme="minorHAnsi" w:hAnsiTheme="minorHAnsi" w:cstheme="minorBidi"/>
        <w:sz w:val="20"/>
        <w:szCs w:val="22"/>
        <w:lang w:val="es-CO" w:eastAsia="en-US"/>
      </w:rPr>
    </w:pPr>
    <w:r>
      <w:rPr>
        <w:rFonts w:asciiTheme="minorHAnsi" w:eastAsiaTheme="minorHAnsi" w:hAnsiTheme="minorHAnsi" w:cstheme="minorBidi"/>
        <w:sz w:val="20"/>
        <w:szCs w:val="22"/>
        <w:lang w:val="es-CO" w:eastAsia="en-US"/>
      </w:rPr>
      <w:t>Escuela de Ingeniería</w:t>
    </w:r>
    <w:r w:rsidR="00807437">
      <w:rPr>
        <w:rFonts w:asciiTheme="minorHAnsi" w:eastAsiaTheme="minorHAnsi" w:hAnsiTheme="minorHAnsi" w:cstheme="minorBidi"/>
        <w:sz w:val="20"/>
        <w:szCs w:val="22"/>
        <w:lang w:val="es-CO" w:eastAsia="en-US"/>
      </w:rPr>
      <w:t>s</w:t>
    </w:r>
    <w:r w:rsidR="000B43F1">
      <w:rPr>
        <w:rFonts w:asciiTheme="minorHAnsi" w:eastAsiaTheme="minorHAnsi" w:hAnsiTheme="minorHAnsi" w:cstheme="minorBidi"/>
        <w:sz w:val="20"/>
        <w:szCs w:val="22"/>
        <w:lang w:val="es-CO" w:eastAsia="en-US"/>
      </w:rPr>
      <w:tab/>
    </w:r>
    <w:r w:rsidR="00807437">
      <w:rPr>
        <w:rFonts w:asciiTheme="minorHAnsi" w:eastAsiaTheme="minorHAnsi" w:hAnsiTheme="minorHAnsi" w:cstheme="minorBidi"/>
        <w:sz w:val="20"/>
        <w:szCs w:val="22"/>
        <w:lang w:val="es-CO" w:eastAsia="en-US"/>
      </w:rPr>
      <w:t>Plan de práctica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tab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begin"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instrText>PAGE   \* MERGEFORMAT</w:instrTex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separate"/>
    </w:r>
    <w:r w:rsidR="00456BBB">
      <w:rPr>
        <w:rFonts w:asciiTheme="minorHAnsi" w:eastAsiaTheme="minorHAnsi" w:hAnsiTheme="minorHAnsi" w:cstheme="minorBidi"/>
        <w:noProof/>
        <w:sz w:val="20"/>
        <w:szCs w:val="22"/>
        <w:lang w:val="es-CO" w:eastAsia="en-US"/>
      </w:rPr>
      <w:t>1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end"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t xml:space="preserve"> de 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begin"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instrText xml:space="preserve"> NUMPAGES   \* MERGEFORMAT </w:instrTex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separate"/>
    </w:r>
    <w:r w:rsidR="00456BBB">
      <w:rPr>
        <w:rFonts w:asciiTheme="minorHAnsi" w:eastAsiaTheme="minorHAnsi" w:hAnsiTheme="minorHAnsi" w:cstheme="minorBidi"/>
        <w:noProof/>
        <w:sz w:val="20"/>
        <w:szCs w:val="22"/>
        <w:lang w:val="es-CO" w:eastAsia="en-US"/>
      </w:rPr>
      <w:t>2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60D4F" w14:textId="77777777" w:rsidR="00986CE1" w:rsidRDefault="00986CE1">
      <w:r>
        <w:separator/>
      </w:r>
    </w:p>
  </w:footnote>
  <w:footnote w:type="continuationSeparator" w:id="0">
    <w:p w14:paraId="3CD17623" w14:textId="77777777" w:rsidR="00986CE1" w:rsidRDefault="00986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FBD0" w14:textId="77777777" w:rsidR="00891009" w:rsidRDefault="0089100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3C2FE9" w14:textId="77777777" w:rsidR="00891009" w:rsidRDefault="0089100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EB4F" w14:textId="77777777" w:rsidR="00891009" w:rsidRDefault="0089100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B68"/>
    <w:multiLevelType w:val="hybridMultilevel"/>
    <w:tmpl w:val="B6EE43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6645F"/>
    <w:multiLevelType w:val="hybridMultilevel"/>
    <w:tmpl w:val="5BEA97E0"/>
    <w:lvl w:ilvl="0" w:tplc="D67AAD8C">
      <w:start w:val="1"/>
      <w:numFmt w:val="decimal"/>
      <w:lvlText w:val="%1."/>
      <w:lvlJc w:val="left"/>
      <w:pPr>
        <w:ind w:left="720" w:hanging="360"/>
      </w:pPr>
      <w:rPr>
        <w:rFonts w:ascii="Gisha" w:hAnsi="Gisha" w:cs="Gisha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84889"/>
    <w:multiLevelType w:val="hybridMultilevel"/>
    <w:tmpl w:val="C5C2193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750BC"/>
    <w:multiLevelType w:val="hybridMultilevel"/>
    <w:tmpl w:val="1B562FFC"/>
    <w:lvl w:ilvl="0" w:tplc="0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7AB76DA"/>
    <w:multiLevelType w:val="hybridMultilevel"/>
    <w:tmpl w:val="4F0CF42E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221E39"/>
    <w:multiLevelType w:val="hybridMultilevel"/>
    <w:tmpl w:val="4F4EBF7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84C55F8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 w:val="0"/>
        <w:bCs/>
      </w:rPr>
    </w:lvl>
    <w:lvl w:ilvl="2" w:tplc="0C0A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302584628">
    <w:abstractNumId w:val="2"/>
  </w:num>
  <w:num w:numId="2" w16cid:durableId="569776930">
    <w:abstractNumId w:val="1"/>
  </w:num>
  <w:num w:numId="3" w16cid:durableId="1495532516">
    <w:abstractNumId w:val="4"/>
  </w:num>
  <w:num w:numId="4" w16cid:durableId="1099333511">
    <w:abstractNumId w:val="3"/>
  </w:num>
  <w:num w:numId="5" w16cid:durableId="1296521158">
    <w:abstractNumId w:val="0"/>
  </w:num>
  <w:num w:numId="6" w16cid:durableId="1178622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5A0"/>
    <w:rsid w:val="00012A11"/>
    <w:rsid w:val="00017741"/>
    <w:rsid w:val="00030BEE"/>
    <w:rsid w:val="00044A7A"/>
    <w:rsid w:val="0005422B"/>
    <w:rsid w:val="0005628E"/>
    <w:rsid w:val="0006289D"/>
    <w:rsid w:val="000837F5"/>
    <w:rsid w:val="00083C42"/>
    <w:rsid w:val="00092397"/>
    <w:rsid w:val="000B43F1"/>
    <w:rsid w:val="000C32A8"/>
    <w:rsid w:val="000E0277"/>
    <w:rsid w:val="000F4EF5"/>
    <w:rsid w:val="00102051"/>
    <w:rsid w:val="00104EF1"/>
    <w:rsid w:val="00160530"/>
    <w:rsid w:val="001C0A3D"/>
    <w:rsid w:val="001C19C1"/>
    <w:rsid w:val="001C4E82"/>
    <w:rsid w:val="001D2971"/>
    <w:rsid w:val="001D2CF5"/>
    <w:rsid w:val="001E5D01"/>
    <w:rsid w:val="00205C76"/>
    <w:rsid w:val="00212F2B"/>
    <w:rsid w:val="0021638F"/>
    <w:rsid w:val="00216521"/>
    <w:rsid w:val="00237E06"/>
    <w:rsid w:val="0025388B"/>
    <w:rsid w:val="00274E79"/>
    <w:rsid w:val="002771C8"/>
    <w:rsid w:val="002B44D1"/>
    <w:rsid w:val="002C4C25"/>
    <w:rsid w:val="002F1252"/>
    <w:rsid w:val="002F19F3"/>
    <w:rsid w:val="003033F0"/>
    <w:rsid w:val="00310D6D"/>
    <w:rsid w:val="003360C5"/>
    <w:rsid w:val="0035505F"/>
    <w:rsid w:val="0037769C"/>
    <w:rsid w:val="003D5916"/>
    <w:rsid w:val="00403531"/>
    <w:rsid w:val="00412E2B"/>
    <w:rsid w:val="00427642"/>
    <w:rsid w:val="004337D4"/>
    <w:rsid w:val="00456BBB"/>
    <w:rsid w:val="00460680"/>
    <w:rsid w:val="00472A3D"/>
    <w:rsid w:val="00481604"/>
    <w:rsid w:val="00483091"/>
    <w:rsid w:val="00483A79"/>
    <w:rsid w:val="00490A95"/>
    <w:rsid w:val="00490C74"/>
    <w:rsid w:val="004A6E38"/>
    <w:rsid w:val="004B3944"/>
    <w:rsid w:val="004D55FA"/>
    <w:rsid w:val="005006E9"/>
    <w:rsid w:val="00504CD8"/>
    <w:rsid w:val="005524FF"/>
    <w:rsid w:val="00555A05"/>
    <w:rsid w:val="00580B99"/>
    <w:rsid w:val="00586D89"/>
    <w:rsid w:val="005A5CD3"/>
    <w:rsid w:val="00606EDC"/>
    <w:rsid w:val="006073FE"/>
    <w:rsid w:val="006823D7"/>
    <w:rsid w:val="00683947"/>
    <w:rsid w:val="00694E3A"/>
    <w:rsid w:val="006B14D8"/>
    <w:rsid w:val="006D4F73"/>
    <w:rsid w:val="006F5A1F"/>
    <w:rsid w:val="00700D8D"/>
    <w:rsid w:val="00730013"/>
    <w:rsid w:val="007308F8"/>
    <w:rsid w:val="007534A4"/>
    <w:rsid w:val="007543D3"/>
    <w:rsid w:val="007739EE"/>
    <w:rsid w:val="00785A67"/>
    <w:rsid w:val="00791C9C"/>
    <w:rsid w:val="007971D7"/>
    <w:rsid w:val="007C4FDA"/>
    <w:rsid w:val="007E68D6"/>
    <w:rsid w:val="00807437"/>
    <w:rsid w:val="00812BAA"/>
    <w:rsid w:val="00816E83"/>
    <w:rsid w:val="00830F28"/>
    <w:rsid w:val="008615AD"/>
    <w:rsid w:val="00880053"/>
    <w:rsid w:val="00891009"/>
    <w:rsid w:val="008D3211"/>
    <w:rsid w:val="008E41BB"/>
    <w:rsid w:val="00913739"/>
    <w:rsid w:val="00945568"/>
    <w:rsid w:val="00983A5E"/>
    <w:rsid w:val="00985772"/>
    <w:rsid w:val="00986CE1"/>
    <w:rsid w:val="00997F81"/>
    <w:rsid w:val="009A2813"/>
    <w:rsid w:val="009C3B31"/>
    <w:rsid w:val="009E2510"/>
    <w:rsid w:val="00A07F9A"/>
    <w:rsid w:val="00A11E51"/>
    <w:rsid w:val="00A1203E"/>
    <w:rsid w:val="00A14002"/>
    <w:rsid w:val="00A54A87"/>
    <w:rsid w:val="00A948D8"/>
    <w:rsid w:val="00AA0529"/>
    <w:rsid w:val="00AF038E"/>
    <w:rsid w:val="00B01715"/>
    <w:rsid w:val="00B1134F"/>
    <w:rsid w:val="00B13B92"/>
    <w:rsid w:val="00B33773"/>
    <w:rsid w:val="00B42657"/>
    <w:rsid w:val="00B5432C"/>
    <w:rsid w:val="00B5537D"/>
    <w:rsid w:val="00B725A0"/>
    <w:rsid w:val="00B84E81"/>
    <w:rsid w:val="00BA0E59"/>
    <w:rsid w:val="00BA2126"/>
    <w:rsid w:val="00BA61AD"/>
    <w:rsid w:val="00BA732D"/>
    <w:rsid w:val="00BC3899"/>
    <w:rsid w:val="00BE0A13"/>
    <w:rsid w:val="00C137BF"/>
    <w:rsid w:val="00C32D0A"/>
    <w:rsid w:val="00CA42DB"/>
    <w:rsid w:val="00CB6469"/>
    <w:rsid w:val="00CD488D"/>
    <w:rsid w:val="00CE1636"/>
    <w:rsid w:val="00CF591A"/>
    <w:rsid w:val="00D01B38"/>
    <w:rsid w:val="00D073CA"/>
    <w:rsid w:val="00D1310D"/>
    <w:rsid w:val="00D226D4"/>
    <w:rsid w:val="00D2655F"/>
    <w:rsid w:val="00D5277C"/>
    <w:rsid w:val="00D7036F"/>
    <w:rsid w:val="00D761DE"/>
    <w:rsid w:val="00D81C78"/>
    <w:rsid w:val="00D978D0"/>
    <w:rsid w:val="00D97CB8"/>
    <w:rsid w:val="00DB1947"/>
    <w:rsid w:val="00DC379B"/>
    <w:rsid w:val="00DC70A5"/>
    <w:rsid w:val="00DC7E93"/>
    <w:rsid w:val="00DE683A"/>
    <w:rsid w:val="00E16330"/>
    <w:rsid w:val="00E22266"/>
    <w:rsid w:val="00E52B11"/>
    <w:rsid w:val="00E55E31"/>
    <w:rsid w:val="00E61AA4"/>
    <w:rsid w:val="00E65424"/>
    <w:rsid w:val="00E82A3E"/>
    <w:rsid w:val="00EA1A1F"/>
    <w:rsid w:val="00EA27EA"/>
    <w:rsid w:val="00EB5EFB"/>
    <w:rsid w:val="00ED52B7"/>
    <w:rsid w:val="00EE1CA2"/>
    <w:rsid w:val="00EF6DDE"/>
    <w:rsid w:val="00F20319"/>
    <w:rsid w:val="00F52296"/>
    <w:rsid w:val="00FA1834"/>
    <w:rsid w:val="00FB05F1"/>
    <w:rsid w:val="00FB7C73"/>
    <w:rsid w:val="41B4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74158A"/>
  <w15:docId w15:val="{EB7E7F38-998D-458F-BCA1-E973B7F1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rFonts w:ascii="Tahoma" w:hAnsi="Tahoma"/>
      <w:b/>
      <w:sz w:val="20"/>
      <w:lang w:val="es-CO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jc w:val="both"/>
      <w:outlineLvl w:val="1"/>
    </w:pPr>
    <w:rPr>
      <w:rFonts w:ascii="Tahoma" w:hAnsi="Tahoma"/>
      <w:b/>
      <w:sz w:val="20"/>
      <w:lang w:val="es-CO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b/>
      <w:sz w:val="18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Tahoma" w:hAnsi="Tahoma"/>
      <w:b/>
      <w:sz w:val="18"/>
      <w:lang w:val="es-CO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line="360" w:lineRule="auto"/>
      <w:jc w:val="center"/>
    </w:pPr>
    <w:rPr>
      <w:rFonts w:ascii="Tahoma" w:hAnsi="Tahoma"/>
      <w:b/>
      <w:lang w:val="es-CO"/>
    </w:rPr>
  </w:style>
  <w:style w:type="paragraph" w:styleId="BodyText">
    <w:name w:val="Body Text"/>
    <w:basedOn w:val="Normal"/>
    <w:pPr>
      <w:jc w:val="both"/>
    </w:pPr>
    <w:rPr>
      <w:rFonts w:ascii="Tahoma" w:hAnsi="Tahoma"/>
      <w:lang w:val="es-CO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2">
    <w:name w:val="Body Text 2"/>
    <w:basedOn w:val="Normal"/>
    <w:pPr>
      <w:spacing w:line="360" w:lineRule="auto"/>
      <w:jc w:val="both"/>
    </w:pPr>
    <w:rPr>
      <w:rFonts w:ascii="Tahoma" w:hAnsi="Tahoma"/>
      <w:sz w:val="20"/>
      <w:lang w:val="es-CO"/>
    </w:rPr>
  </w:style>
  <w:style w:type="paragraph" w:styleId="BodyText3">
    <w:name w:val="Body Text 3"/>
    <w:basedOn w:val="Normal"/>
    <w:pPr>
      <w:spacing w:line="360" w:lineRule="auto"/>
      <w:jc w:val="both"/>
    </w:pPr>
    <w:rPr>
      <w:rFonts w:ascii="Tahoma" w:hAnsi="Tahoma"/>
      <w:sz w:val="18"/>
      <w:lang w:val="es-CO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  <w:rsid w:val="000B43F1"/>
    <w:rPr>
      <w:rFonts w:ascii="Arial" w:hAnsi="Arial"/>
      <w:sz w:val="24"/>
      <w:lang w:val="es-ES" w:eastAsia="es-ES"/>
    </w:rPr>
  </w:style>
  <w:style w:type="table" w:styleId="TableGrid">
    <w:name w:val="Table Grid"/>
    <w:basedOn w:val="TableNormal"/>
    <w:rsid w:val="00816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D978D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978D0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D978D0"/>
    <w:rPr>
      <w:rFonts w:ascii="Arial" w:hAnsi="Arial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978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978D0"/>
    <w:rPr>
      <w:rFonts w:ascii="Arial" w:hAnsi="Arial"/>
      <w:b/>
      <w:bCs/>
      <w:lang w:val="es-ES" w:eastAsia="es-ES"/>
    </w:rPr>
  </w:style>
  <w:style w:type="paragraph" w:styleId="BalloonText">
    <w:name w:val="Balloon Text"/>
    <w:basedOn w:val="Normal"/>
    <w:link w:val="BalloonTextChar"/>
    <w:semiHidden/>
    <w:unhideWhenUsed/>
    <w:rsid w:val="00D978D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978D0"/>
    <w:rPr>
      <w:rFonts w:ascii="Segoe UI" w:hAnsi="Segoe UI" w:cs="Segoe UI"/>
      <w:sz w:val="18"/>
      <w:szCs w:val="18"/>
      <w:lang w:val="es-ES" w:eastAsia="es-ES"/>
    </w:rPr>
  </w:style>
  <w:style w:type="character" w:styleId="Hyperlink">
    <w:name w:val="Hyperlink"/>
    <w:basedOn w:val="DefaultParagraphFont"/>
    <w:unhideWhenUsed/>
    <w:rsid w:val="00B42657"/>
    <w:rPr>
      <w:color w:val="0000FF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B426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2657"/>
    <w:pPr>
      <w:spacing w:before="100" w:beforeAutospacing="1" w:after="100" w:afterAutospacing="1"/>
    </w:pPr>
    <w:rPr>
      <w:rFonts w:ascii="Times New Roman" w:hAnsi="Times New Roman"/>
      <w:szCs w:val="24"/>
      <w:lang w:val="es-CO" w:eastAsia="es-ES_tradnl"/>
    </w:rPr>
  </w:style>
  <w:style w:type="character" w:styleId="FollowedHyperlink">
    <w:name w:val="FollowedHyperlink"/>
    <w:basedOn w:val="DefaultParagraphFont"/>
    <w:semiHidden/>
    <w:unhideWhenUsed/>
    <w:rsid w:val="00CA42D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F1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3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0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2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~wd09.tm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385DC504DB614DA8F67D4315A28B14" ma:contentTypeVersion="13" ma:contentTypeDescription="Create a new document." ma:contentTypeScope="" ma:versionID="a58081437f546ee08ab4280ad8a2131c">
  <xsd:schema xmlns:xsd="http://www.w3.org/2001/XMLSchema" xmlns:xs="http://www.w3.org/2001/XMLSchema" xmlns:p="http://schemas.microsoft.com/office/2006/metadata/properties" xmlns:ns3="1be38a3c-13c4-46e0-8a29-91f320e906cc" xmlns:ns4="475903d6-5b88-4d7a-ba78-d123e191ef42" targetNamespace="http://schemas.microsoft.com/office/2006/metadata/properties" ma:root="true" ma:fieldsID="a99f1ba5019078592abe39d3f127a660" ns3:_="" ns4:_="">
    <xsd:import namespace="1be38a3c-13c4-46e0-8a29-91f320e906cc"/>
    <xsd:import namespace="475903d6-5b88-4d7a-ba78-d123e191ef4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EventHashCode" minOccurs="0"/>
                <xsd:element ref="ns4:MediaServiceGenerationTim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38a3c-13c4-46e0-8a29-91f320e906c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903d6-5b88-4d7a-ba78-d123e191ef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E99376-41DB-46D2-A06A-B9B525385A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e38a3c-13c4-46e0-8a29-91f320e906cc"/>
    <ds:schemaRef ds:uri="475903d6-5b88-4d7a-ba78-d123e191ef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7CC65F-AA45-4F56-9FFF-1648E7F02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87E5BA-EB07-4C29-A073-D96752A293D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~wd09.tmp</Template>
  <TotalTime>12</TotalTime>
  <Pages>4</Pages>
  <Words>1398</Words>
  <Characters>7692</Characters>
  <Application>Microsoft Office Word</Application>
  <DocSecurity>0</DocSecurity>
  <Lines>64</Lines>
  <Paragraphs>18</Paragraphs>
  <ScaleCrop>false</ScaleCrop>
  <Company>UPB</Company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luciano.gallon@upb.edu.co</dc:creator>
  <cp:keywords/>
  <dc:description/>
  <cp:lastModifiedBy>Nicolas Quintero c</cp:lastModifiedBy>
  <cp:revision>7</cp:revision>
  <cp:lastPrinted>2003-02-25T20:00:00Z</cp:lastPrinted>
  <dcterms:created xsi:type="dcterms:W3CDTF">2020-01-24T19:57:00Z</dcterms:created>
  <dcterms:modified xsi:type="dcterms:W3CDTF">2026-09-25T13:53:00Z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0x01010007385DC504DB614DA8F67D4315A28B14</vt:lpwstr>
  </property>
</Properties>
</file>